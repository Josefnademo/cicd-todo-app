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29B2" w14:textId="34713C24" w:rsidR="007F30AE" w:rsidRPr="000E7483" w:rsidRDefault="00046CAE" w:rsidP="000E7483">
      <w:pPr>
        <w:pStyle w:val="Titre"/>
      </w:pPr>
      <w:r>
        <w:t>CICD-</w:t>
      </w:r>
      <w:proofErr w:type="spellStart"/>
      <w:r>
        <w:t>todo</w:t>
      </w:r>
      <w:proofErr w:type="spellEnd"/>
      <w:r>
        <w:t>-app</w:t>
      </w:r>
    </w:p>
    <w:p w14:paraId="74555F10" w14:textId="1A5B03C0" w:rsidR="000E7483" w:rsidRDefault="000E7483" w:rsidP="00D275C6">
      <w:pPr>
        <w:spacing w:before="2400"/>
        <w:jc w:val="center"/>
        <w:rPr>
          <w:rFonts w:cs="Arial"/>
          <w:sz w:val="22"/>
          <w:szCs w:val="22"/>
        </w:rPr>
      </w:pPr>
    </w:p>
    <w:p w14:paraId="056A195E" w14:textId="2A2BF56A" w:rsidR="006521AD" w:rsidRPr="006521AD" w:rsidRDefault="006521AD" w:rsidP="006521AD">
      <w:pPr>
        <w:jc w:val="center"/>
      </w:pPr>
      <w:r w:rsidRPr="006521AD">
        <w:rPr>
          <w:noProof/>
        </w:rPr>
        <w:drawing>
          <wp:inline distT="0" distB="0" distL="0" distR="0" wp14:anchorId="133578DB" wp14:editId="23CDD332">
            <wp:extent cx="5759450" cy="3239770"/>
            <wp:effectExtent l="0" t="0" r="0" b="0"/>
            <wp:docPr id="128352346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DB02" w14:textId="2E6EC37B" w:rsidR="001D4577" w:rsidRPr="000E7483" w:rsidRDefault="001D4577" w:rsidP="000E7483">
      <w:pPr>
        <w:jc w:val="center"/>
      </w:pPr>
    </w:p>
    <w:p w14:paraId="75DA884E" w14:textId="6C1BB882" w:rsidR="007F30AE" w:rsidRPr="00AC30F7" w:rsidRDefault="00046CAE" w:rsidP="000E7483">
      <w:pPr>
        <w:spacing w:before="2000"/>
        <w:jc w:val="center"/>
        <w:rPr>
          <w:sz w:val="24"/>
          <w:szCs w:val="24"/>
          <w:lang w:val="en-US"/>
        </w:rPr>
      </w:pPr>
      <w:r w:rsidRPr="00AC30F7">
        <w:rPr>
          <w:sz w:val="24"/>
          <w:szCs w:val="24"/>
          <w:lang w:val="en-US"/>
        </w:rPr>
        <w:t>Mathieu Bamert, Yosef Nademo</w:t>
      </w:r>
      <w:r w:rsidR="007F30AE" w:rsidRPr="00AC30F7">
        <w:rPr>
          <w:sz w:val="24"/>
          <w:szCs w:val="24"/>
          <w:lang w:val="en-US"/>
        </w:rPr>
        <w:t xml:space="preserve"> – C</w:t>
      </w:r>
      <w:r w:rsidRPr="00AC30F7">
        <w:rPr>
          <w:sz w:val="24"/>
          <w:szCs w:val="24"/>
          <w:lang w:val="en-US"/>
        </w:rPr>
        <w:t xml:space="preserve">ID </w:t>
      </w:r>
      <w:r w:rsidR="006521AD" w:rsidRPr="00AC30F7">
        <w:rPr>
          <w:sz w:val="24"/>
          <w:szCs w:val="24"/>
          <w:lang w:val="en-US"/>
        </w:rPr>
        <w:t>3</w:t>
      </w:r>
      <w:r w:rsidRPr="00AC30F7">
        <w:rPr>
          <w:sz w:val="24"/>
          <w:szCs w:val="24"/>
          <w:lang w:val="en-US"/>
        </w:rPr>
        <w:t>B</w:t>
      </w:r>
    </w:p>
    <w:p w14:paraId="5BAC1B76" w14:textId="3A78145A" w:rsidR="007F30AE" w:rsidRPr="00140F0C" w:rsidRDefault="00046CAE" w:rsidP="000E7483">
      <w:pPr>
        <w:jc w:val="center"/>
        <w:rPr>
          <w:sz w:val="24"/>
          <w:szCs w:val="24"/>
        </w:rPr>
      </w:pPr>
      <w:r w:rsidRPr="00140F0C">
        <w:rPr>
          <w:sz w:val="24"/>
          <w:szCs w:val="24"/>
        </w:rPr>
        <w:t>Lausanne</w:t>
      </w:r>
      <w:r w:rsidR="006521AD" w:rsidRPr="00140F0C">
        <w:rPr>
          <w:sz w:val="24"/>
          <w:szCs w:val="24"/>
        </w:rPr>
        <w:t>, Vennes</w:t>
      </w:r>
    </w:p>
    <w:p w14:paraId="74A652E8" w14:textId="6781E499" w:rsidR="007F30AE" w:rsidRPr="00140F0C" w:rsidRDefault="00046CAE" w:rsidP="000E7483">
      <w:pPr>
        <w:jc w:val="center"/>
        <w:rPr>
          <w:sz w:val="24"/>
          <w:szCs w:val="24"/>
        </w:rPr>
      </w:pPr>
      <w:r w:rsidRPr="00140F0C">
        <w:rPr>
          <w:sz w:val="24"/>
          <w:szCs w:val="24"/>
        </w:rPr>
        <w:t>32p</w:t>
      </w:r>
    </w:p>
    <w:p w14:paraId="22A09223" w14:textId="290F4EB5" w:rsidR="007F30AE" w:rsidRPr="00140F0C" w:rsidRDefault="00046CAE" w:rsidP="00046CAE">
      <w:pPr>
        <w:jc w:val="center"/>
        <w:rPr>
          <w:sz w:val="24"/>
          <w:szCs w:val="24"/>
        </w:rPr>
      </w:pPr>
      <w:r w:rsidRPr="00140F0C">
        <w:rPr>
          <w:sz w:val="24"/>
          <w:szCs w:val="24"/>
        </w:rPr>
        <w:t xml:space="preserve">Aurélie </w:t>
      </w:r>
      <w:proofErr w:type="spellStart"/>
      <w:r w:rsidRPr="00140F0C">
        <w:rPr>
          <w:sz w:val="24"/>
          <w:szCs w:val="24"/>
        </w:rPr>
        <w:t>Curchod</w:t>
      </w:r>
      <w:proofErr w:type="spellEnd"/>
    </w:p>
    <w:p w14:paraId="05130CE7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5C98F135" w14:textId="0E3B55FE" w:rsidR="00520326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5757516" w:history="1">
        <w:r w:rsidR="00520326" w:rsidRPr="00801C20">
          <w:rPr>
            <w:rStyle w:val="Lienhypertexte"/>
            <w:noProof/>
          </w:rPr>
          <w:t>1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Spécifications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_Toc215757516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3</w:t>
        </w:r>
        <w:r w:rsidR="00520326">
          <w:rPr>
            <w:noProof/>
            <w:webHidden/>
          </w:rPr>
          <w:fldChar w:fldCharType="end"/>
        </w:r>
      </w:hyperlink>
    </w:p>
    <w:p w14:paraId="726A70AB" w14:textId="5B89C01A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17" w:history="1">
        <w:r w:rsidR="00520326" w:rsidRPr="00801C20">
          <w:rPr>
            <w:rStyle w:val="Lienhypertexte"/>
            <w:noProof/>
          </w:rPr>
          <w:t>1.1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Titre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_Toc215757517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3</w:t>
        </w:r>
        <w:r w:rsidR="00520326">
          <w:rPr>
            <w:noProof/>
            <w:webHidden/>
          </w:rPr>
          <w:fldChar w:fldCharType="end"/>
        </w:r>
      </w:hyperlink>
    </w:p>
    <w:p w14:paraId="787137F8" w14:textId="15F54F92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18" w:history="1">
        <w:r w:rsidR="00520326" w:rsidRPr="00801C20">
          <w:rPr>
            <w:rStyle w:val="Lienhypertexte"/>
            <w:noProof/>
          </w:rPr>
          <w:t>1.2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Description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_Toc215757518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3</w:t>
        </w:r>
        <w:r w:rsidR="00520326">
          <w:rPr>
            <w:noProof/>
            <w:webHidden/>
          </w:rPr>
          <w:fldChar w:fldCharType="end"/>
        </w:r>
      </w:hyperlink>
    </w:p>
    <w:p w14:paraId="2A7D1C02" w14:textId="2AFEAD6B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19" w:history="1">
        <w:r w:rsidR="00520326" w:rsidRPr="00801C20">
          <w:rPr>
            <w:rStyle w:val="Lienhypertexte"/>
            <w:noProof/>
          </w:rPr>
          <w:t>1.3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Matériel et logiciels à disposition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_Toc215757519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3</w:t>
        </w:r>
        <w:r w:rsidR="00520326">
          <w:rPr>
            <w:noProof/>
            <w:webHidden/>
          </w:rPr>
          <w:fldChar w:fldCharType="end"/>
        </w:r>
      </w:hyperlink>
    </w:p>
    <w:p w14:paraId="1CA83665" w14:textId="749E44AF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20" w:history="1">
        <w:r w:rsidR="00520326" w:rsidRPr="00801C20">
          <w:rPr>
            <w:rStyle w:val="Lienhypertexte"/>
            <w:noProof/>
          </w:rPr>
          <w:t>1.4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Prérequis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_Toc215757520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3</w:t>
        </w:r>
        <w:r w:rsidR="00520326">
          <w:rPr>
            <w:noProof/>
            <w:webHidden/>
          </w:rPr>
          <w:fldChar w:fldCharType="end"/>
        </w:r>
      </w:hyperlink>
    </w:p>
    <w:p w14:paraId="7C3B86F9" w14:textId="7511539D" w:rsidR="00520326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21" w:history="1">
        <w:r w:rsidR="00520326" w:rsidRPr="00801C20">
          <w:rPr>
            <w:rStyle w:val="Lienhypertexte"/>
            <w:noProof/>
          </w:rPr>
          <w:t>2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Planification Initiale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_Toc215757521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3</w:t>
        </w:r>
        <w:r w:rsidR="00520326">
          <w:rPr>
            <w:noProof/>
            <w:webHidden/>
          </w:rPr>
          <w:fldChar w:fldCharType="end"/>
        </w:r>
      </w:hyperlink>
    </w:p>
    <w:p w14:paraId="12B5E6D6" w14:textId="040D1523" w:rsidR="00520326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22" w:history="1">
        <w:r w:rsidR="00520326" w:rsidRPr="00801C20">
          <w:rPr>
            <w:rStyle w:val="Lienhypertexte"/>
            <w:noProof/>
          </w:rPr>
          <w:t>3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Tests manuels et CLASSIFICATION DES bugs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_Toc215757522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3</w:t>
        </w:r>
        <w:r w:rsidR="00520326">
          <w:rPr>
            <w:noProof/>
            <w:webHidden/>
          </w:rPr>
          <w:fldChar w:fldCharType="end"/>
        </w:r>
      </w:hyperlink>
    </w:p>
    <w:p w14:paraId="67655444" w14:textId="21CC15D1" w:rsidR="00520326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23" w:history="1">
        <w:r w:rsidR="00520326" w:rsidRPr="00801C20">
          <w:rPr>
            <w:rStyle w:val="Lienhypertexte"/>
            <w:noProof/>
          </w:rPr>
          <w:t>4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stratégie et plan de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_Toc215757523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4</w:t>
        </w:r>
        <w:r w:rsidR="00520326">
          <w:rPr>
            <w:noProof/>
            <w:webHidden/>
          </w:rPr>
          <w:fldChar w:fldCharType="end"/>
        </w:r>
      </w:hyperlink>
    </w:p>
    <w:p w14:paraId="355E9B35" w14:textId="0E11DE10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24" w:history="1">
        <w:r w:rsidR="00520326" w:rsidRPr="00801C20">
          <w:rPr>
            <w:rStyle w:val="Lienhypertexte"/>
            <w:noProof/>
          </w:rPr>
          <w:t>4.1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Stratégie de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_Toc215757524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4</w:t>
        </w:r>
        <w:r w:rsidR="00520326">
          <w:rPr>
            <w:noProof/>
            <w:webHidden/>
          </w:rPr>
          <w:fldChar w:fldCharType="end"/>
        </w:r>
      </w:hyperlink>
    </w:p>
    <w:p w14:paraId="09750651" w14:textId="75A63F68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25" w:history="1">
        <w:r w:rsidR="00520326" w:rsidRPr="00801C20">
          <w:rPr>
            <w:rStyle w:val="Lienhypertexte"/>
            <w:noProof/>
          </w:rPr>
          <w:t>4.1.1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Objectifs du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_Toc215757525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4</w:t>
        </w:r>
        <w:r w:rsidR="00520326">
          <w:rPr>
            <w:noProof/>
            <w:webHidden/>
          </w:rPr>
          <w:fldChar w:fldCharType="end"/>
        </w:r>
      </w:hyperlink>
    </w:p>
    <w:p w14:paraId="697FFE88" w14:textId="7A299EDF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26" w:history="1">
        <w:r w:rsidR="00520326" w:rsidRPr="00801C20">
          <w:rPr>
            <w:rStyle w:val="Lienhypertexte"/>
            <w:noProof/>
          </w:rPr>
          <w:t>4.1.2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Périmètre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_Toc215757526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4</w:t>
        </w:r>
        <w:r w:rsidR="00520326">
          <w:rPr>
            <w:noProof/>
            <w:webHidden/>
          </w:rPr>
          <w:fldChar w:fldCharType="end"/>
        </w:r>
      </w:hyperlink>
    </w:p>
    <w:p w14:paraId="6E548E94" w14:textId="7C795794" w:rsidR="00520326" w:rsidRDefault="00000000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27" w:history="1">
        <w:r w:rsidR="00520326" w:rsidRPr="00801C20">
          <w:rPr>
            <w:rStyle w:val="Lienhypertexte"/>
            <w:noProof/>
          </w:rPr>
          <w:t>Inclus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_Toc215757527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4</w:t>
        </w:r>
        <w:r w:rsidR="00520326">
          <w:rPr>
            <w:noProof/>
            <w:webHidden/>
          </w:rPr>
          <w:fldChar w:fldCharType="end"/>
        </w:r>
      </w:hyperlink>
    </w:p>
    <w:p w14:paraId="3CEEC88A" w14:textId="039174B7" w:rsidR="00520326" w:rsidRDefault="00000000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28" w:history="1">
        <w:r w:rsidR="00520326" w:rsidRPr="00801C20">
          <w:rPr>
            <w:rStyle w:val="Lienhypertexte"/>
            <w:noProof/>
          </w:rPr>
          <w:t>Exclus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_Toc215757528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5</w:t>
        </w:r>
        <w:r w:rsidR="00520326">
          <w:rPr>
            <w:noProof/>
            <w:webHidden/>
          </w:rPr>
          <w:fldChar w:fldCharType="end"/>
        </w:r>
      </w:hyperlink>
    </w:p>
    <w:p w14:paraId="2F902AE1" w14:textId="6E3D6E75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29" w:history="1">
        <w:r w:rsidR="00520326" w:rsidRPr="00801C20">
          <w:rPr>
            <w:rStyle w:val="Lienhypertexte"/>
            <w:noProof/>
          </w:rPr>
          <w:t>4.1.3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Niveaux et types de tests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_Toc215757529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5</w:t>
        </w:r>
        <w:r w:rsidR="00520326">
          <w:rPr>
            <w:noProof/>
            <w:webHidden/>
          </w:rPr>
          <w:fldChar w:fldCharType="end"/>
        </w:r>
      </w:hyperlink>
    </w:p>
    <w:p w14:paraId="48C9BDEC" w14:textId="3ABDBEC3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30" w:history="1">
        <w:r w:rsidR="00520326" w:rsidRPr="00801C20">
          <w:rPr>
            <w:rStyle w:val="Lienhypertexte"/>
            <w:noProof/>
          </w:rPr>
          <w:t>4.1.4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Environnements de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_Toc215757530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6</w:t>
        </w:r>
        <w:r w:rsidR="00520326">
          <w:rPr>
            <w:noProof/>
            <w:webHidden/>
          </w:rPr>
          <w:fldChar w:fldCharType="end"/>
        </w:r>
      </w:hyperlink>
    </w:p>
    <w:p w14:paraId="7E87EBCF" w14:textId="0B9E637F" w:rsidR="00520326" w:rsidRDefault="00000000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31" w:history="1">
        <w:r w:rsidR="00520326" w:rsidRPr="00801C20">
          <w:rPr>
            <w:rStyle w:val="Lienhypertexte"/>
            <w:noProof/>
          </w:rPr>
          <w:t>Configuration de référence (pour chaque environnement)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_Toc215757531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6</w:t>
        </w:r>
        <w:r w:rsidR="00520326">
          <w:rPr>
            <w:noProof/>
            <w:webHidden/>
          </w:rPr>
          <w:fldChar w:fldCharType="end"/>
        </w:r>
      </w:hyperlink>
    </w:p>
    <w:p w14:paraId="3F6E65AD" w14:textId="66329617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32" w:history="1">
        <w:r w:rsidR="00520326" w:rsidRPr="00801C20">
          <w:rPr>
            <w:rStyle w:val="Lienhypertexte"/>
            <w:noProof/>
          </w:rPr>
          <w:t>4.1.5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Outils de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_Toc215757532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6</w:t>
        </w:r>
        <w:r w:rsidR="00520326">
          <w:rPr>
            <w:noProof/>
            <w:webHidden/>
          </w:rPr>
          <w:fldChar w:fldCharType="end"/>
        </w:r>
      </w:hyperlink>
    </w:p>
    <w:p w14:paraId="093F72E5" w14:textId="153719DB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33" w:history="1">
        <w:r w:rsidR="00520326" w:rsidRPr="00801C20">
          <w:rPr>
            <w:rStyle w:val="Lienhypertexte"/>
            <w:noProof/>
          </w:rPr>
          <w:t>4.1.6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Planification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_Toc215757533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7</w:t>
        </w:r>
        <w:r w:rsidR="00520326">
          <w:rPr>
            <w:noProof/>
            <w:webHidden/>
          </w:rPr>
          <w:fldChar w:fldCharType="end"/>
        </w:r>
      </w:hyperlink>
    </w:p>
    <w:p w14:paraId="622774E2" w14:textId="77C06E92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34" w:history="1">
        <w:r w:rsidR="00520326" w:rsidRPr="00801C20">
          <w:rPr>
            <w:rStyle w:val="Lienhypertexte"/>
            <w:noProof/>
          </w:rPr>
          <w:t>4.1.7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Critères d’entrée et de sortie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_Toc215757534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7</w:t>
        </w:r>
        <w:r w:rsidR="00520326">
          <w:rPr>
            <w:noProof/>
            <w:webHidden/>
          </w:rPr>
          <w:fldChar w:fldCharType="end"/>
        </w:r>
      </w:hyperlink>
    </w:p>
    <w:p w14:paraId="1EBBFD10" w14:textId="1622CF12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35" w:history="1">
        <w:r w:rsidR="00520326" w:rsidRPr="00801C20">
          <w:rPr>
            <w:rStyle w:val="Lienhypertexte"/>
            <w:noProof/>
          </w:rPr>
          <w:t>4.1.8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Risques et mesures d’atténuation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_Toc215757535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7</w:t>
        </w:r>
        <w:r w:rsidR="00520326">
          <w:rPr>
            <w:noProof/>
            <w:webHidden/>
          </w:rPr>
          <w:fldChar w:fldCharType="end"/>
        </w:r>
      </w:hyperlink>
    </w:p>
    <w:p w14:paraId="2CE80510" w14:textId="202EBE8F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36" w:history="1">
        <w:r w:rsidR="00520326" w:rsidRPr="00801C20">
          <w:rPr>
            <w:rStyle w:val="Lienhypertexte"/>
            <w:noProof/>
          </w:rPr>
          <w:t>4.1.9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Conclusion de la Stratégie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_Toc215757536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8</w:t>
        </w:r>
        <w:r w:rsidR="00520326">
          <w:rPr>
            <w:noProof/>
            <w:webHidden/>
          </w:rPr>
          <w:fldChar w:fldCharType="end"/>
        </w:r>
      </w:hyperlink>
    </w:p>
    <w:p w14:paraId="5C16FDC5" w14:textId="0181CD12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37" w:history="1">
        <w:r w:rsidR="00520326" w:rsidRPr="00801C20">
          <w:rPr>
            <w:rStyle w:val="Lienhypertexte"/>
            <w:noProof/>
          </w:rPr>
          <w:t>4.2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Plan de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_Toc215757537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8</w:t>
        </w:r>
        <w:r w:rsidR="00520326">
          <w:rPr>
            <w:noProof/>
            <w:webHidden/>
          </w:rPr>
          <w:fldChar w:fldCharType="end"/>
        </w:r>
      </w:hyperlink>
    </w:p>
    <w:p w14:paraId="791248ED" w14:textId="0AE9A68F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38" w:history="1">
        <w:r w:rsidR="00520326" w:rsidRPr="00801C20">
          <w:rPr>
            <w:rStyle w:val="Lienhypertexte"/>
            <w:noProof/>
          </w:rPr>
          <w:t>4.2.1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Objectif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_Toc215757538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8</w:t>
        </w:r>
        <w:r w:rsidR="00520326">
          <w:rPr>
            <w:noProof/>
            <w:webHidden/>
          </w:rPr>
          <w:fldChar w:fldCharType="end"/>
        </w:r>
      </w:hyperlink>
    </w:p>
    <w:p w14:paraId="4D84AE8C" w14:textId="2D659AEF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39" w:history="1">
        <w:r w:rsidR="00520326" w:rsidRPr="00801C20">
          <w:rPr>
            <w:rStyle w:val="Lienhypertexte"/>
            <w:noProof/>
          </w:rPr>
          <w:t>4.2.2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Périmètre du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_Toc215757539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8</w:t>
        </w:r>
        <w:r w:rsidR="00520326">
          <w:rPr>
            <w:noProof/>
            <w:webHidden/>
          </w:rPr>
          <w:fldChar w:fldCharType="end"/>
        </w:r>
      </w:hyperlink>
    </w:p>
    <w:p w14:paraId="762913D6" w14:textId="4BC5FDBA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40" w:history="1">
        <w:r w:rsidR="00520326" w:rsidRPr="00801C20">
          <w:rPr>
            <w:rStyle w:val="Lienhypertexte"/>
            <w:noProof/>
          </w:rPr>
          <w:t>4.2.3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Versions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_Toc215757540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9</w:t>
        </w:r>
        <w:r w:rsidR="00520326">
          <w:rPr>
            <w:noProof/>
            <w:webHidden/>
          </w:rPr>
          <w:fldChar w:fldCharType="end"/>
        </w:r>
      </w:hyperlink>
    </w:p>
    <w:p w14:paraId="20EAF6EC" w14:textId="37ED1C25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41" w:history="1">
        <w:r w:rsidR="00520326" w:rsidRPr="00801C20">
          <w:rPr>
            <w:rStyle w:val="Lienhypertexte"/>
            <w:noProof/>
          </w:rPr>
          <w:t>4.2.4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Données de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_Toc215757541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9</w:t>
        </w:r>
        <w:r w:rsidR="00520326">
          <w:rPr>
            <w:noProof/>
            <w:webHidden/>
          </w:rPr>
          <w:fldChar w:fldCharType="end"/>
        </w:r>
      </w:hyperlink>
    </w:p>
    <w:p w14:paraId="710F9113" w14:textId="440E1A45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42" w:history="1">
        <w:r w:rsidR="00520326" w:rsidRPr="00801C20">
          <w:rPr>
            <w:rStyle w:val="Lienhypertexte"/>
            <w:noProof/>
          </w:rPr>
          <w:t>4.2.5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Types de tests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_Toc215757542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9</w:t>
        </w:r>
        <w:r w:rsidR="00520326">
          <w:rPr>
            <w:noProof/>
            <w:webHidden/>
          </w:rPr>
          <w:fldChar w:fldCharType="end"/>
        </w:r>
      </w:hyperlink>
    </w:p>
    <w:p w14:paraId="7D3D81D5" w14:textId="780913CB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43" w:history="1">
        <w:r w:rsidR="00520326" w:rsidRPr="00801C20">
          <w:rPr>
            <w:rStyle w:val="Lienhypertexte"/>
            <w:noProof/>
          </w:rPr>
          <w:t>1.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Tests Unitaires (Backend – Jest + Supertest)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_Toc215757543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9</w:t>
        </w:r>
        <w:r w:rsidR="00520326">
          <w:rPr>
            <w:noProof/>
            <w:webHidden/>
          </w:rPr>
          <w:fldChar w:fldCharType="end"/>
        </w:r>
      </w:hyperlink>
    </w:p>
    <w:p w14:paraId="3BAAB301" w14:textId="75FA1B71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44" w:history="1">
        <w:r w:rsidR="00520326" w:rsidRPr="00801C20">
          <w:rPr>
            <w:rStyle w:val="Lienhypertexte"/>
            <w:noProof/>
            <w:lang w:val="en-US"/>
          </w:rPr>
          <w:t>2.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  <w:lang w:val="en-US"/>
          </w:rPr>
          <w:t>Tests End-to-End (E2E)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_Toc215757544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10</w:t>
        </w:r>
        <w:r w:rsidR="00520326">
          <w:rPr>
            <w:noProof/>
            <w:webHidden/>
          </w:rPr>
          <w:fldChar w:fldCharType="end"/>
        </w:r>
      </w:hyperlink>
    </w:p>
    <w:p w14:paraId="1EA1F320" w14:textId="3B1CE901" w:rsidR="00520326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757545" w:history="1">
        <w:r w:rsidR="00520326" w:rsidRPr="00801C20">
          <w:rPr>
            <w:rStyle w:val="Lienhypertexte"/>
            <w:noProof/>
          </w:rPr>
          <w:t>3.</w:t>
        </w:r>
        <w:r w:rsidR="00520326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Tests manuels (Exploratoires)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_Toc215757545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10</w:t>
        </w:r>
        <w:r w:rsidR="00520326">
          <w:rPr>
            <w:noProof/>
            <w:webHidden/>
          </w:rPr>
          <w:fldChar w:fldCharType="end"/>
        </w:r>
      </w:hyperlink>
    </w:p>
    <w:p w14:paraId="45F8CA39" w14:textId="7E4698C2" w:rsidR="00520326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757546" w:history="1">
        <w:r w:rsidR="00520326" w:rsidRPr="00801C20">
          <w:rPr>
            <w:rStyle w:val="Lienhypertexte"/>
            <w:noProof/>
          </w:rPr>
          <w:t>4.2.6</w:t>
        </w:r>
        <w:r w:rsidR="00520326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Plan de tests par route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_Toc215757546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10</w:t>
        </w:r>
        <w:r w:rsidR="00520326">
          <w:rPr>
            <w:noProof/>
            <w:webHidden/>
          </w:rPr>
          <w:fldChar w:fldCharType="end"/>
        </w:r>
      </w:hyperlink>
    </w:p>
    <w:p w14:paraId="7472BE00" w14:textId="058F5498" w:rsidR="00520326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47" w:history="1">
        <w:r w:rsidR="00520326" w:rsidRPr="00801C20">
          <w:rPr>
            <w:rStyle w:val="Lienhypertexte"/>
            <w:noProof/>
          </w:rPr>
          <w:t>6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Description des tests backend effectués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_Toc215757547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13</w:t>
        </w:r>
        <w:r w:rsidR="00520326">
          <w:rPr>
            <w:noProof/>
            <w:webHidden/>
          </w:rPr>
          <w:fldChar w:fldCharType="end"/>
        </w:r>
      </w:hyperlink>
    </w:p>
    <w:p w14:paraId="70F00946" w14:textId="22DE5F35" w:rsidR="00520326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48" w:history="1">
        <w:r w:rsidR="00520326" w:rsidRPr="00801C20">
          <w:rPr>
            <w:rStyle w:val="Lienhypertexte"/>
            <w:noProof/>
          </w:rPr>
          <w:t>7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Description des tests e2e effectués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_Toc215757548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14</w:t>
        </w:r>
        <w:r w:rsidR="00520326">
          <w:rPr>
            <w:noProof/>
            <w:webHidden/>
          </w:rPr>
          <w:fldChar w:fldCharType="end"/>
        </w:r>
      </w:hyperlink>
    </w:p>
    <w:p w14:paraId="43A0A543" w14:textId="3F9A698E" w:rsidR="00520326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49" w:history="1">
        <w:r w:rsidR="00520326" w:rsidRPr="00801C20">
          <w:rPr>
            <w:rStyle w:val="Lienhypertexte"/>
            <w:noProof/>
          </w:rPr>
          <w:t>8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Resultats de la compagne de test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_Toc215757549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14</w:t>
        </w:r>
        <w:r w:rsidR="00520326">
          <w:rPr>
            <w:noProof/>
            <w:webHidden/>
          </w:rPr>
          <w:fldChar w:fldCharType="end"/>
        </w:r>
      </w:hyperlink>
    </w:p>
    <w:p w14:paraId="04F0C54C" w14:textId="0E2A5183" w:rsidR="00520326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50" w:history="1">
        <w:r w:rsidR="00520326" w:rsidRPr="00801C20">
          <w:rPr>
            <w:rStyle w:val="Lienhypertexte"/>
            <w:noProof/>
          </w:rPr>
          <w:t>9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correction apportées au code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_Toc215757550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14</w:t>
        </w:r>
        <w:r w:rsidR="00520326">
          <w:rPr>
            <w:noProof/>
            <w:webHidden/>
          </w:rPr>
          <w:fldChar w:fldCharType="end"/>
        </w:r>
      </w:hyperlink>
    </w:p>
    <w:p w14:paraId="23CDB2CD" w14:textId="7219B47F" w:rsidR="00520326" w:rsidRDefault="00000000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51" w:history="1">
        <w:r w:rsidR="00520326" w:rsidRPr="00801C20">
          <w:rPr>
            <w:rStyle w:val="Lienhypertexte"/>
            <w:noProof/>
          </w:rPr>
          <w:t>10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rapport de tests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_Toc215757551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14</w:t>
        </w:r>
        <w:r w:rsidR="00520326">
          <w:rPr>
            <w:noProof/>
            <w:webHidden/>
          </w:rPr>
          <w:fldChar w:fldCharType="end"/>
        </w:r>
      </w:hyperlink>
    </w:p>
    <w:p w14:paraId="2551332C" w14:textId="2C856B53" w:rsidR="00520326" w:rsidRDefault="00000000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52" w:history="1">
        <w:r w:rsidR="00520326" w:rsidRPr="00801C20">
          <w:rPr>
            <w:rStyle w:val="Lienhypertexte"/>
            <w:noProof/>
          </w:rPr>
          <w:t>11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explication de l’utilisation de l’ia dans le projet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_Toc215757552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14</w:t>
        </w:r>
        <w:r w:rsidR="00520326">
          <w:rPr>
            <w:noProof/>
            <w:webHidden/>
          </w:rPr>
          <w:fldChar w:fldCharType="end"/>
        </w:r>
      </w:hyperlink>
    </w:p>
    <w:p w14:paraId="3724EA83" w14:textId="716A3DAC" w:rsidR="00520326" w:rsidRDefault="00000000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757553" w:history="1">
        <w:r w:rsidR="00520326" w:rsidRPr="00801C20">
          <w:rPr>
            <w:rStyle w:val="Lienhypertexte"/>
            <w:noProof/>
          </w:rPr>
          <w:t>12</w:t>
        </w:r>
        <w:r w:rsidR="00520326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20326" w:rsidRPr="00801C20">
          <w:rPr>
            <w:rStyle w:val="Lienhypertexte"/>
            <w:noProof/>
          </w:rPr>
          <w:t>Conclusion</w:t>
        </w:r>
        <w:r w:rsidR="00520326">
          <w:rPr>
            <w:noProof/>
            <w:webHidden/>
          </w:rPr>
          <w:tab/>
        </w:r>
        <w:r w:rsidR="00520326">
          <w:rPr>
            <w:noProof/>
            <w:webHidden/>
          </w:rPr>
          <w:fldChar w:fldCharType="begin"/>
        </w:r>
        <w:r w:rsidR="00520326">
          <w:rPr>
            <w:noProof/>
            <w:webHidden/>
          </w:rPr>
          <w:instrText xml:space="preserve"> PAGEREF _Toc215757553 \h </w:instrText>
        </w:r>
        <w:r w:rsidR="00520326">
          <w:rPr>
            <w:noProof/>
            <w:webHidden/>
          </w:rPr>
        </w:r>
        <w:r w:rsidR="00520326">
          <w:rPr>
            <w:noProof/>
            <w:webHidden/>
          </w:rPr>
          <w:fldChar w:fldCharType="separate"/>
        </w:r>
        <w:r w:rsidR="00520326">
          <w:rPr>
            <w:noProof/>
            <w:webHidden/>
          </w:rPr>
          <w:t>14</w:t>
        </w:r>
        <w:r w:rsidR="00520326">
          <w:rPr>
            <w:noProof/>
            <w:webHidden/>
          </w:rPr>
          <w:fldChar w:fldCharType="end"/>
        </w:r>
      </w:hyperlink>
    </w:p>
    <w:p w14:paraId="74E42D07" w14:textId="1E45810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0A059FB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215757516"/>
      <w:r w:rsidRPr="00932149">
        <w:lastRenderedPageBreak/>
        <w:t>Spécifications</w:t>
      </w:r>
      <w:bookmarkEnd w:id="0"/>
      <w:bookmarkEnd w:id="1"/>
      <w:bookmarkEnd w:id="2"/>
    </w:p>
    <w:p w14:paraId="52A8D683" w14:textId="77777777" w:rsidR="008E53F9" w:rsidRPr="008E53F9" w:rsidRDefault="008E53F9" w:rsidP="008E53F9">
      <w:pPr>
        <w:pStyle w:val="Corpsdetexte"/>
      </w:pPr>
    </w:p>
    <w:p w14:paraId="323A41D2" w14:textId="77777777" w:rsidR="00D160DD" w:rsidRDefault="00753A51" w:rsidP="008E53F9">
      <w:pPr>
        <w:pStyle w:val="Titre2"/>
      </w:pPr>
      <w:bookmarkStart w:id="3" w:name="_Toc215757517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7FFBF425" w14:textId="77777777" w:rsidR="0015167D" w:rsidRPr="0015167D" w:rsidRDefault="0015167D" w:rsidP="0015167D">
      <w:pPr>
        <w:pStyle w:val="Retraitcorpsdetexte"/>
      </w:pPr>
    </w:p>
    <w:p w14:paraId="7FD22DFE" w14:textId="140D5606" w:rsidR="00F664DF" w:rsidRDefault="00C72A39" w:rsidP="00C72A39">
      <w:pPr>
        <w:ind w:left="426" w:firstLine="708"/>
      </w:pPr>
      <w:r>
        <w:t>CICD-</w:t>
      </w:r>
      <w:proofErr w:type="spellStart"/>
      <w:r>
        <w:t>todo</w:t>
      </w:r>
      <w:proofErr w:type="spellEnd"/>
      <w:r>
        <w:t>-app</w:t>
      </w:r>
    </w:p>
    <w:p w14:paraId="3D3B6189" w14:textId="77777777" w:rsidR="0015167D" w:rsidRPr="00F664DF" w:rsidRDefault="0015167D" w:rsidP="0015167D">
      <w:pPr>
        <w:pStyle w:val="Retraitcorpsdetexte"/>
      </w:pPr>
    </w:p>
    <w:p w14:paraId="2A198CC7" w14:textId="77777777" w:rsidR="00753A51" w:rsidRDefault="00902523" w:rsidP="008E53F9">
      <w:pPr>
        <w:pStyle w:val="Titre2"/>
      </w:pPr>
      <w:bookmarkStart w:id="6" w:name="_Toc215757518"/>
      <w:r>
        <w:t>Description</w:t>
      </w:r>
      <w:bookmarkEnd w:id="6"/>
    </w:p>
    <w:p w14:paraId="313A7720" w14:textId="77777777" w:rsidR="0015167D" w:rsidRPr="0015167D" w:rsidRDefault="0015167D" w:rsidP="0015167D">
      <w:pPr>
        <w:pStyle w:val="Retraitcorpsdetexte"/>
      </w:pPr>
    </w:p>
    <w:p w14:paraId="2AF8CF62" w14:textId="28A9E487" w:rsidR="0015167D" w:rsidRDefault="00C72A39" w:rsidP="00C72A39">
      <w:pPr>
        <w:ind w:left="1134"/>
      </w:pPr>
      <w:r>
        <w:t>Mise en place d’une stratégie de test, élaboration de tests unitaires et E2E.</w:t>
      </w:r>
    </w:p>
    <w:p w14:paraId="2638A464" w14:textId="77777777" w:rsidR="0015167D" w:rsidRPr="00F664DF" w:rsidRDefault="0015167D" w:rsidP="0015167D">
      <w:pPr>
        <w:pStyle w:val="Retraitcorpsdetexte"/>
      </w:pPr>
    </w:p>
    <w:p w14:paraId="6607563C" w14:textId="77777777" w:rsidR="00753A51" w:rsidRDefault="00902523" w:rsidP="008E53F9">
      <w:pPr>
        <w:pStyle w:val="Titre2"/>
      </w:pPr>
      <w:bookmarkStart w:id="7" w:name="_Toc215757519"/>
      <w:r>
        <w:t>Matériel et logiciels à disposition</w:t>
      </w:r>
      <w:bookmarkEnd w:id="7"/>
    </w:p>
    <w:p w14:paraId="40E0788E" w14:textId="581C0610" w:rsidR="00C72A39" w:rsidRDefault="00C72A39">
      <w:pPr>
        <w:pStyle w:val="Retraitcorpsdetexte"/>
        <w:numPr>
          <w:ilvl w:val="0"/>
          <w:numId w:val="5"/>
        </w:numPr>
      </w:pPr>
      <w:r>
        <w:t>Un PC ETML</w:t>
      </w:r>
    </w:p>
    <w:p w14:paraId="7E7DA8B6" w14:textId="38A637EB" w:rsidR="00C72A39" w:rsidRDefault="00C72A39">
      <w:pPr>
        <w:pStyle w:val="Retraitcorpsdetexte"/>
        <w:numPr>
          <w:ilvl w:val="0"/>
          <w:numId w:val="5"/>
        </w:numPr>
      </w:pPr>
      <w:r>
        <w:t>Accès à Internet</w:t>
      </w:r>
    </w:p>
    <w:p w14:paraId="626D5EE9" w14:textId="1CD75205" w:rsidR="00C72A39" w:rsidRDefault="00C72A39">
      <w:pPr>
        <w:pStyle w:val="Retraitcorpsdetexte"/>
        <w:numPr>
          <w:ilvl w:val="0"/>
          <w:numId w:val="5"/>
        </w:numPr>
      </w:pPr>
      <w:r>
        <w:t>Journal de travail (selon les modalités de votre enseignant)</w:t>
      </w:r>
    </w:p>
    <w:p w14:paraId="3EDE5A4B" w14:textId="7BDAF8B3" w:rsidR="00C72A39" w:rsidRDefault="00C72A39">
      <w:pPr>
        <w:pStyle w:val="Retraitcorpsdetexte"/>
        <w:numPr>
          <w:ilvl w:val="0"/>
          <w:numId w:val="5"/>
        </w:numPr>
      </w:pPr>
      <w:r>
        <w:t>Un accès SSH sur une instance Ubuntu</w:t>
      </w:r>
    </w:p>
    <w:p w14:paraId="733AB2FA" w14:textId="0EDD7D41" w:rsidR="00C72A39" w:rsidRDefault="00C72A39">
      <w:pPr>
        <w:pStyle w:val="Retraitcorpsdetexte"/>
        <w:numPr>
          <w:ilvl w:val="0"/>
          <w:numId w:val="5"/>
        </w:numPr>
      </w:pPr>
      <w:r>
        <w:t>Un compte GitHub</w:t>
      </w:r>
    </w:p>
    <w:p w14:paraId="5DF7656E" w14:textId="7BA0CD15" w:rsidR="00C72A39" w:rsidRPr="00F664DF" w:rsidRDefault="00C72A39">
      <w:pPr>
        <w:pStyle w:val="Retraitcorpsdetexte"/>
        <w:numPr>
          <w:ilvl w:val="0"/>
          <w:numId w:val="5"/>
        </w:numPr>
      </w:pPr>
      <w:r>
        <w:t>Visual Studio Code</w:t>
      </w:r>
    </w:p>
    <w:p w14:paraId="67D980A6" w14:textId="77777777" w:rsidR="00753A51" w:rsidRDefault="00753A51" w:rsidP="008E53F9">
      <w:pPr>
        <w:pStyle w:val="Titre2"/>
      </w:pPr>
      <w:bookmarkStart w:id="8" w:name="_Toc215757520"/>
      <w:r>
        <w:t>P</w:t>
      </w:r>
      <w:r w:rsidR="00902523">
        <w:t>rérequis</w:t>
      </w:r>
      <w:bookmarkEnd w:id="8"/>
    </w:p>
    <w:p w14:paraId="3196AD5C" w14:textId="1A794203" w:rsidR="0015167D" w:rsidRDefault="006E2978">
      <w:pPr>
        <w:pStyle w:val="Paragraphedeliste"/>
        <w:numPr>
          <w:ilvl w:val="0"/>
          <w:numId w:val="6"/>
        </w:numPr>
      </w:pPr>
      <w:r>
        <w:t>Module de programmation</w:t>
      </w:r>
    </w:p>
    <w:p w14:paraId="252B77A5" w14:textId="4C88EED1" w:rsidR="006E2978" w:rsidRDefault="006E2978">
      <w:pPr>
        <w:pStyle w:val="Paragraphedeliste"/>
        <w:numPr>
          <w:ilvl w:val="0"/>
          <w:numId w:val="6"/>
        </w:numPr>
      </w:pPr>
      <w:r>
        <w:t>Module de base de données de base</w:t>
      </w:r>
    </w:p>
    <w:p w14:paraId="4AEA6133" w14:textId="13BA580A" w:rsidR="006E2978" w:rsidRDefault="006E2978">
      <w:pPr>
        <w:pStyle w:val="Paragraphedeliste"/>
        <w:numPr>
          <w:ilvl w:val="0"/>
          <w:numId w:val="6"/>
        </w:numPr>
      </w:pPr>
      <w:r>
        <w:t>ICT-450 en cours</w:t>
      </w:r>
    </w:p>
    <w:p w14:paraId="46F53619" w14:textId="199727B1" w:rsidR="006E2978" w:rsidRDefault="006E2978">
      <w:pPr>
        <w:pStyle w:val="Paragraphedeliste"/>
        <w:numPr>
          <w:ilvl w:val="0"/>
          <w:numId w:val="6"/>
        </w:numPr>
      </w:pPr>
      <w:r>
        <w:t>ICT-324 en cours</w:t>
      </w:r>
    </w:p>
    <w:p w14:paraId="0D2E78A3" w14:textId="77777777" w:rsidR="003621D9" w:rsidRDefault="003621D9" w:rsidP="0015167D">
      <w:pPr>
        <w:pStyle w:val="Informations"/>
      </w:pPr>
    </w:p>
    <w:p w14:paraId="1DBA8427" w14:textId="77777777" w:rsidR="007F30AE" w:rsidRPr="007F30AE" w:rsidRDefault="007F30AE" w:rsidP="008E53F9">
      <w:pPr>
        <w:pStyle w:val="Titre1"/>
      </w:pPr>
      <w:bookmarkStart w:id="9" w:name="_Toc215757521"/>
      <w:r w:rsidRPr="007F30AE">
        <w:t>Planification</w:t>
      </w:r>
      <w:bookmarkEnd w:id="4"/>
      <w:bookmarkEnd w:id="5"/>
      <w:r w:rsidR="008E53F9">
        <w:t xml:space="preserve"> Initiale</w:t>
      </w:r>
      <w:bookmarkEnd w:id="9"/>
    </w:p>
    <w:p w14:paraId="59970927" w14:textId="2F8217AB" w:rsidR="003621D9" w:rsidRPr="00D160DD" w:rsidRDefault="005B5B2B" w:rsidP="005B5B2B">
      <w:pPr>
        <w:ind w:left="567"/>
      </w:pPr>
      <w:r>
        <w:t xml:space="preserve">Lien vers notre GitHub Project : </w:t>
      </w:r>
      <w:hyperlink r:id="rId12" w:history="1">
        <w:r w:rsidRPr="005B5B2B">
          <w:rPr>
            <w:rStyle w:val="Lienhypertexte"/>
          </w:rPr>
          <w:t>lien</w:t>
        </w:r>
      </w:hyperlink>
    </w:p>
    <w:p w14:paraId="3B328E3B" w14:textId="5337157C" w:rsidR="007F30AE" w:rsidRDefault="003621D9" w:rsidP="008E53F9">
      <w:pPr>
        <w:pStyle w:val="Titre1"/>
      </w:pPr>
      <w:bookmarkStart w:id="10" w:name="_Toc215757522"/>
      <w:r>
        <w:t>Tests manuels et CLASSIFICATION DES bugs</w:t>
      </w:r>
      <w:bookmarkEnd w:id="10"/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836"/>
        <w:gridCol w:w="4860"/>
        <w:gridCol w:w="1401"/>
        <w:gridCol w:w="1396"/>
      </w:tblGrid>
      <w:tr w:rsidR="00EC7512" w14:paraId="0D69FCA0" w14:textId="77777777" w:rsidTr="00355674">
        <w:tc>
          <w:tcPr>
            <w:tcW w:w="846" w:type="dxa"/>
            <w:vAlign w:val="center"/>
          </w:tcPr>
          <w:p w14:paraId="75366ECE" w14:textId="41CF8796" w:rsidR="00EC7512" w:rsidRDefault="00EC7512" w:rsidP="00EC7512">
            <w:pPr>
              <w:pStyle w:val="Corpsdetexte"/>
              <w:ind w:left="0"/>
            </w:pPr>
            <w:r>
              <w:rPr>
                <w:b/>
                <w:bCs/>
              </w:rPr>
              <w:t>ID</w:t>
            </w:r>
          </w:p>
        </w:tc>
        <w:tc>
          <w:tcPr>
            <w:tcW w:w="4961" w:type="dxa"/>
            <w:vAlign w:val="center"/>
          </w:tcPr>
          <w:p w14:paraId="4445C873" w14:textId="4FDAFEDF" w:rsidR="00EC7512" w:rsidRDefault="00EC7512" w:rsidP="00EC7512">
            <w:pPr>
              <w:pStyle w:val="Corpsdetexte"/>
              <w:ind w:left="0"/>
            </w:pPr>
            <w:r>
              <w:rPr>
                <w:b/>
                <w:bCs/>
              </w:rPr>
              <w:t>Bug</w:t>
            </w:r>
          </w:p>
        </w:tc>
        <w:tc>
          <w:tcPr>
            <w:tcW w:w="1276" w:type="dxa"/>
            <w:vAlign w:val="center"/>
          </w:tcPr>
          <w:p w14:paraId="4427C81B" w14:textId="3BD93B60" w:rsidR="00EC7512" w:rsidRDefault="00EC7512" w:rsidP="00EC7512">
            <w:pPr>
              <w:pStyle w:val="Corpsdetexte"/>
              <w:ind w:left="0"/>
            </w:pPr>
            <w:r>
              <w:rPr>
                <w:b/>
                <w:bCs/>
              </w:rPr>
              <w:t>Gravité</w:t>
            </w:r>
          </w:p>
        </w:tc>
        <w:tc>
          <w:tcPr>
            <w:tcW w:w="1410" w:type="dxa"/>
            <w:vAlign w:val="center"/>
          </w:tcPr>
          <w:p w14:paraId="453495F7" w14:textId="6294B755" w:rsidR="00EC7512" w:rsidRDefault="00EC7512" w:rsidP="00EC7512">
            <w:pPr>
              <w:pStyle w:val="Corpsdetexte"/>
              <w:ind w:left="0"/>
            </w:pPr>
            <w:r>
              <w:rPr>
                <w:b/>
                <w:bCs/>
              </w:rPr>
              <w:t>Priorité</w:t>
            </w:r>
          </w:p>
        </w:tc>
      </w:tr>
      <w:tr w:rsidR="00EC7512" w14:paraId="033A4091" w14:textId="77777777" w:rsidTr="00355674">
        <w:tc>
          <w:tcPr>
            <w:tcW w:w="846" w:type="dxa"/>
            <w:vAlign w:val="center"/>
          </w:tcPr>
          <w:p w14:paraId="33C2007D" w14:textId="7B79A74C" w:rsidR="00EC7512" w:rsidRDefault="00EC7512" w:rsidP="00EC7512">
            <w:pPr>
              <w:pStyle w:val="Corpsdetexte"/>
              <w:ind w:left="0"/>
            </w:pPr>
            <w:r>
              <w:t>B001</w:t>
            </w:r>
          </w:p>
        </w:tc>
        <w:tc>
          <w:tcPr>
            <w:tcW w:w="4961" w:type="dxa"/>
            <w:vAlign w:val="center"/>
          </w:tcPr>
          <w:p w14:paraId="34998D62" w14:textId="6AAEF428" w:rsidR="00EC7512" w:rsidRDefault="00EC7512" w:rsidP="00EC7512">
            <w:pPr>
              <w:pStyle w:val="Corpsdetexte"/>
              <w:ind w:left="0"/>
            </w:pPr>
            <w:r>
              <w:t>Recherche impossible si le texte fait 2 lettres</w:t>
            </w:r>
          </w:p>
        </w:tc>
        <w:tc>
          <w:tcPr>
            <w:tcW w:w="1276" w:type="dxa"/>
            <w:vAlign w:val="center"/>
          </w:tcPr>
          <w:p w14:paraId="01D1B781" w14:textId="3922DC0D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65798D9A" w14:textId="5E58E0B3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5D4F0D82" w14:textId="77777777" w:rsidTr="00355674">
        <w:tc>
          <w:tcPr>
            <w:tcW w:w="846" w:type="dxa"/>
            <w:vAlign w:val="center"/>
          </w:tcPr>
          <w:p w14:paraId="6CCBA934" w14:textId="2EAEC228" w:rsidR="00EC7512" w:rsidRDefault="00EC7512" w:rsidP="00EC7512">
            <w:pPr>
              <w:pStyle w:val="Corpsdetexte"/>
              <w:ind w:left="0"/>
            </w:pPr>
            <w:r>
              <w:t>B002</w:t>
            </w:r>
          </w:p>
        </w:tc>
        <w:tc>
          <w:tcPr>
            <w:tcW w:w="4961" w:type="dxa"/>
            <w:vAlign w:val="center"/>
          </w:tcPr>
          <w:p w14:paraId="5C272860" w14:textId="24ED1549" w:rsidR="00EC7512" w:rsidRDefault="00EC7512" w:rsidP="00EC7512">
            <w:pPr>
              <w:pStyle w:val="Corpsdetexte"/>
              <w:ind w:left="0"/>
            </w:pPr>
            <w:r>
              <w:t>Tâche trop longue → ne s’affiche pas</w:t>
            </w:r>
          </w:p>
        </w:tc>
        <w:tc>
          <w:tcPr>
            <w:tcW w:w="1276" w:type="dxa"/>
            <w:vAlign w:val="center"/>
          </w:tcPr>
          <w:p w14:paraId="6544DECA" w14:textId="278A9D56" w:rsidR="00EC7512" w:rsidRDefault="00EC7512" w:rsidP="00EC7512">
            <w:pPr>
              <w:pStyle w:val="Corpsdetexte"/>
              <w:ind w:left="0"/>
            </w:pPr>
            <w:r>
              <w:t>Bloquante</w:t>
            </w:r>
          </w:p>
        </w:tc>
        <w:tc>
          <w:tcPr>
            <w:tcW w:w="1410" w:type="dxa"/>
            <w:vAlign w:val="center"/>
          </w:tcPr>
          <w:p w14:paraId="1E23C526" w14:textId="48501B28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1517DAA9" w14:textId="77777777" w:rsidTr="00355674">
        <w:tc>
          <w:tcPr>
            <w:tcW w:w="846" w:type="dxa"/>
            <w:vAlign w:val="center"/>
          </w:tcPr>
          <w:p w14:paraId="3CC611BD" w14:textId="4DA98FBE" w:rsidR="00EC7512" w:rsidRDefault="00EC7512" w:rsidP="00EC7512">
            <w:pPr>
              <w:pStyle w:val="Corpsdetexte"/>
              <w:ind w:left="0"/>
            </w:pPr>
            <w:r>
              <w:t>B003</w:t>
            </w:r>
          </w:p>
        </w:tc>
        <w:tc>
          <w:tcPr>
            <w:tcW w:w="4961" w:type="dxa"/>
            <w:vAlign w:val="center"/>
          </w:tcPr>
          <w:p w14:paraId="15A34D83" w14:textId="75E89741" w:rsidR="00EC7512" w:rsidRDefault="00EC7512" w:rsidP="00EC7512">
            <w:pPr>
              <w:pStyle w:val="Corpsdetexte"/>
              <w:ind w:left="0"/>
            </w:pPr>
            <w:r>
              <w:t>Description trop longue déborde en UI</w:t>
            </w:r>
          </w:p>
        </w:tc>
        <w:tc>
          <w:tcPr>
            <w:tcW w:w="1276" w:type="dxa"/>
            <w:vAlign w:val="center"/>
          </w:tcPr>
          <w:p w14:paraId="34E169DD" w14:textId="4634A012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46A723DE" w14:textId="16F8228D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40BD4E25" w14:textId="77777777" w:rsidTr="00355674">
        <w:tc>
          <w:tcPr>
            <w:tcW w:w="846" w:type="dxa"/>
            <w:vAlign w:val="center"/>
          </w:tcPr>
          <w:p w14:paraId="4F2C4528" w14:textId="179C2F40" w:rsidR="00EC7512" w:rsidRDefault="00EC7512" w:rsidP="00EC7512">
            <w:pPr>
              <w:pStyle w:val="Corpsdetexte"/>
              <w:ind w:left="0"/>
            </w:pPr>
            <w:r>
              <w:t>B004</w:t>
            </w:r>
          </w:p>
        </w:tc>
        <w:tc>
          <w:tcPr>
            <w:tcW w:w="4961" w:type="dxa"/>
            <w:vAlign w:val="center"/>
          </w:tcPr>
          <w:p w14:paraId="7065FF79" w14:textId="29F6413A" w:rsidR="00EC7512" w:rsidRDefault="00EC7512" w:rsidP="00EC7512">
            <w:pPr>
              <w:pStyle w:val="Corpsdetexte"/>
              <w:ind w:left="0"/>
            </w:pPr>
            <w:r>
              <w:t>Description extrêmement longue → crash de l’application</w:t>
            </w:r>
          </w:p>
        </w:tc>
        <w:tc>
          <w:tcPr>
            <w:tcW w:w="1276" w:type="dxa"/>
            <w:vAlign w:val="center"/>
          </w:tcPr>
          <w:p w14:paraId="1406AD09" w14:textId="629E7548" w:rsidR="00EC7512" w:rsidRDefault="00EC7512" w:rsidP="00EC7512">
            <w:pPr>
              <w:pStyle w:val="Corpsdetexte"/>
              <w:ind w:left="0"/>
            </w:pPr>
            <w:r>
              <w:t>Bloquante</w:t>
            </w:r>
          </w:p>
        </w:tc>
        <w:tc>
          <w:tcPr>
            <w:tcW w:w="1410" w:type="dxa"/>
            <w:vAlign w:val="center"/>
          </w:tcPr>
          <w:p w14:paraId="5F28F148" w14:textId="2E2A3541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4C361F8E" w14:textId="77777777" w:rsidTr="00355674">
        <w:tc>
          <w:tcPr>
            <w:tcW w:w="846" w:type="dxa"/>
            <w:vAlign w:val="center"/>
          </w:tcPr>
          <w:p w14:paraId="396BA600" w14:textId="3D66C9D1" w:rsidR="00EC7512" w:rsidRDefault="00EC7512" w:rsidP="00EC7512">
            <w:pPr>
              <w:pStyle w:val="Corpsdetexte"/>
              <w:ind w:left="0"/>
            </w:pPr>
            <w:r>
              <w:t>B005</w:t>
            </w:r>
          </w:p>
        </w:tc>
        <w:tc>
          <w:tcPr>
            <w:tcW w:w="4961" w:type="dxa"/>
            <w:vAlign w:val="center"/>
          </w:tcPr>
          <w:p w14:paraId="71CC2F8E" w14:textId="172C66D4" w:rsidR="00EC7512" w:rsidRDefault="00EC7512" w:rsidP="00EC7512">
            <w:pPr>
              <w:pStyle w:val="Corpsdetexte"/>
              <w:ind w:left="0"/>
            </w:pPr>
            <w:r>
              <w:t>Création d’une tâche pendant une recherche = affichée dans résultats filtrés</w:t>
            </w:r>
          </w:p>
        </w:tc>
        <w:tc>
          <w:tcPr>
            <w:tcW w:w="1276" w:type="dxa"/>
            <w:vAlign w:val="center"/>
          </w:tcPr>
          <w:p w14:paraId="41494775" w14:textId="26D9E61A" w:rsidR="00EC7512" w:rsidRDefault="00EC7512" w:rsidP="00EC7512">
            <w:pPr>
              <w:pStyle w:val="Corpsdetexte"/>
              <w:ind w:left="0"/>
            </w:pPr>
            <w:r>
              <w:t>Mineure</w:t>
            </w:r>
          </w:p>
        </w:tc>
        <w:tc>
          <w:tcPr>
            <w:tcW w:w="1410" w:type="dxa"/>
            <w:vAlign w:val="center"/>
          </w:tcPr>
          <w:p w14:paraId="33472A7F" w14:textId="659604C2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6C444FD7" w14:textId="77777777" w:rsidTr="00355674">
        <w:tc>
          <w:tcPr>
            <w:tcW w:w="846" w:type="dxa"/>
            <w:vAlign w:val="center"/>
          </w:tcPr>
          <w:p w14:paraId="5365671F" w14:textId="377C9706" w:rsidR="00EC7512" w:rsidRDefault="00EC7512" w:rsidP="00EC7512">
            <w:pPr>
              <w:pStyle w:val="Corpsdetexte"/>
              <w:ind w:left="0"/>
            </w:pPr>
            <w:r>
              <w:t>B006</w:t>
            </w:r>
          </w:p>
        </w:tc>
        <w:tc>
          <w:tcPr>
            <w:tcW w:w="4961" w:type="dxa"/>
            <w:vAlign w:val="center"/>
          </w:tcPr>
          <w:p w14:paraId="7431F69C" w14:textId="2B8CC683" w:rsidR="00EC7512" w:rsidRDefault="00EC7512" w:rsidP="00EC7512">
            <w:pPr>
              <w:pStyle w:val="Corpsdetexte"/>
              <w:ind w:left="0"/>
            </w:pPr>
            <w:r>
              <w:t>Lien "mot de passe oublié" ne fonctionne pas</w:t>
            </w:r>
          </w:p>
        </w:tc>
        <w:tc>
          <w:tcPr>
            <w:tcW w:w="1276" w:type="dxa"/>
            <w:vAlign w:val="center"/>
          </w:tcPr>
          <w:p w14:paraId="3BCEC385" w14:textId="1F690F16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062FA11B" w14:textId="3DEA4E24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29553047" w14:textId="77777777" w:rsidTr="00355674">
        <w:tc>
          <w:tcPr>
            <w:tcW w:w="846" w:type="dxa"/>
            <w:vAlign w:val="center"/>
          </w:tcPr>
          <w:p w14:paraId="16FCA32D" w14:textId="6F94D86C" w:rsidR="00EC7512" w:rsidRDefault="00EC7512" w:rsidP="00EC7512">
            <w:pPr>
              <w:pStyle w:val="Corpsdetexte"/>
              <w:ind w:left="0"/>
            </w:pPr>
            <w:r>
              <w:t>B007</w:t>
            </w:r>
          </w:p>
        </w:tc>
        <w:tc>
          <w:tcPr>
            <w:tcW w:w="4961" w:type="dxa"/>
            <w:vAlign w:val="center"/>
          </w:tcPr>
          <w:p w14:paraId="750CC0B9" w14:textId="6DD12A6B" w:rsidR="00EC7512" w:rsidRDefault="00EC7512" w:rsidP="00EC7512">
            <w:pPr>
              <w:pStyle w:val="Corpsdetexte"/>
              <w:ind w:left="0"/>
            </w:pPr>
            <w:r>
              <w:t>Texte "Profile" → doit être "Profil"</w:t>
            </w:r>
          </w:p>
        </w:tc>
        <w:tc>
          <w:tcPr>
            <w:tcW w:w="1276" w:type="dxa"/>
            <w:vAlign w:val="center"/>
          </w:tcPr>
          <w:p w14:paraId="054A6F13" w14:textId="3E8FD0B0" w:rsidR="00EC7512" w:rsidRDefault="00EC7512" w:rsidP="00EC7512">
            <w:pPr>
              <w:pStyle w:val="Corpsdetexte"/>
              <w:ind w:left="0"/>
            </w:pPr>
            <w:r>
              <w:t>Cosmétique</w:t>
            </w:r>
          </w:p>
        </w:tc>
        <w:tc>
          <w:tcPr>
            <w:tcW w:w="1410" w:type="dxa"/>
            <w:vAlign w:val="center"/>
          </w:tcPr>
          <w:p w14:paraId="1393D4BE" w14:textId="45C24FD2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4E72275B" w14:textId="77777777" w:rsidTr="00355674">
        <w:tc>
          <w:tcPr>
            <w:tcW w:w="846" w:type="dxa"/>
            <w:vAlign w:val="center"/>
          </w:tcPr>
          <w:p w14:paraId="1385B5EE" w14:textId="376609BE" w:rsidR="00EC7512" w:rsidRDefault="00EC7512" w:rsidP="00EC7512">
            <w:pPr>
              <w:pStyle w:val="Corpsdetexte"/>
              <w:ind w:left="0"/>
            </w:pPr>
            <w:r>
              <w:t>B008</w:t>
            </w:r>
          </w:p>
        </w:tc>
        <w:tc>
          <w:tcPr>
            <w:tcW w:w="4961" w:type="dxa"/>
            <w:vAlign w:val="center"/>
          </w:tcPr>
          <w:p w14:paraId="0BA13113" w14:textId="233C0C32" w:rsidR="00EC7512" w:rsidRDefault="00EC7512" w:rsidP="00EC7512">
            <w:pPr>
              <w:pStyle w:val="Corpsdetexte"/>
              <w:ind w:left="0"/>
            </w:pPr>
            <w:r>
              <w:t>Message d'erreur email déjà utilisé non clair</w:t>
            </w:r>
          </w:p>
        </w:tc>
        <w:tc>
          <w:tcPr>
            <w:tcW w:w="1276" w:type="dxa"/>
            <w:vAlign w:val="center"/>
          </w:tcPr>
          <w:p w14:paraId="41E44F90" w14:textId="672F56CE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6ECD20D9" w14:textId="194BADA6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7E6C346E" w14:textId="77777777" w:rsidTr="00355674">
        <w:tc>
          <w:tcPr>
            <w:tcW w:w="846" w:type="dxa"/>
            <w:vAlign w:val="center"/>
          </w:tcPr>
          <w:p w14:paraId="01F3865A" w14:textId="5D6D3C4C" w:rsidR="00EC7512" w:rsidRDefault="00EC7512" w:rsidP="00EC7512">
            <w:pPr>
              <w:pStyle w:val="Corpsdetexte"/>
              <w:ind w:left="0"/>
            </w:pPr>
            <w:r>
              <w:t>B009</w:t>
            </w:r>
          </w:p>
        </w:tc>
        <w:tc>
          <w:tcPr>
            <w:tcW w:w="4961" w:type="dxa"/>
            <w:vAlign w:val="center"/>
          </w:tcPr>
          <w:p w14:paraId="7675D002" w14:textId="507A6D68" w:rsidR="00EC7512" w:rsidRDefault="00EC7512" w:rsidP="00EC7512">
            <w:pPr>
              <w:pStyle w:val="Corpsdetexte"/>
              <w:ind w:left="0"/>
            </w:pPr>
            <w:proofErr w:type="spellStart"/>
            <w:r>
              <w:t>Footer</w:t>
            </w:r>
            <w:proofErr w:type="spellEnd"/>
            <w:r>
              <w:t xml:space="preserve"> → "tous droits réservé" incorrect</w:t>
            </w:r>
          </w:p>
        </w:tc>
        <w:tc>
          <w:tcPr>
            <w:tcW w:w="1276" w:type="dxa"/>
            <w:vAlign w:val="center"/>
          </w:tcPr>
          <w:p w14:paraId="20B9C81A" w14:textId="11637AC2" w:rsidR="00EC7512" w:rsidRDefault="00EC7512" w:rsidP="00EC7512">
            <w:pPr>
              <w:pStyle w:val="Corpsdetexte"/>
              <w:ind w:left="0"/>
            </w:pPr>
            <w:r>
              <w:t>Cosmétique</w:t>
            </w:r>
          </w:p>
        </w:tc>
        <w:tc>
          <w:tcPr>
            <w:tcW w:w="1410" w:type="dxa"/>
            <w:vAlign w:val="center"/>
          </w:tcPr>
          <w:p w14:paraId="123E6317" w14:textId="4B1659D2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508F8610" w14:textId="77777777" w:rsidTr="00355674">
        <w:tc>
          <w:tcPr>
            <w:tcW w:w="846" w:type="dxa"/>
            <w:vAlign w:val="center"/>
          </w:tcPr>
          <w:p w14:paraId="6A120151" w14:textId="6A19C8D7" w:rsidR="00EC7512" w:rsidRDefault="00EC7512" w:rsidP="00EC7512">
            <w:pPr>
              <w:pStyle w:val="Corpsdetexte"/>
              <w:ind w:left="0"/>
            </w:pPr>
            <w:r>
              <w:t>B010</w:t>
            </w:r>
          </w:p>
        </w:tc>
        <w:tc>
          <w:tcPr>
            <w:tcW w:w="4961" w:type="dxa"/>
            <w:vAlign w:val="center"/>
          </w:tcPr>
          <w:p w14:paraId="4FC97A69" w14:textId="3ADF605F" w:rsidR="00EC7512" w:rsidRDefault="00EC7512" w:rsidP="00EC7512">
            <w:pPr>
              <w:pStyle w:val="Corpsdetexte"/>
              <w:ind w:left="0"/>
            </w:pPr>
            <w:r>
              <w:t>NPA (zip) avec lettres → crash</w:t>
            </w:r>
          </w:p>
        </w:tc>
        <w:tc>
          <w:tcPr>
            <w:tcW w:w="1276" w:type="dxa"/>
            <w:vAlign w:val="center"/>
          </w:tcPr>
          <w:p w14:paraId="7F69DCE4" w14:textId="399D8D37" w:rsidR="00EC7512" w:rsidRDefault="00EC7512" w:rsidP="00EC7512">
            <w:pPr>
              <w:pStyle w:val="Corpsdetexte"/>
              <w:ind w:left="0"/>
            </w:pPr>
            <w:r>
              <w:t>Bloquante</w:t>
            </w:r>
          </w:p>
        </w:tc>
        <w:tc>
          <w:tcPr>
            <w:tcW w:w="1410" w:type="dxa"/>
            <w:vAlign w:val="center"/>
          </w:tcPr>
          <w:p w14:paraId="1B4C135D" w14:textId="559EC7DB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08E86611" w14:textId="77777777" w:rsidTr="00355674">
        <w:tc>
          <w:tcPr>
            <w:tcW w:w="846" w:type="dxa"/>
            <w:vAlign w:val="center"/>
          </w:tcPr>
          <w:p w14:paraId="2A548B15" w14:textId="2D657BD5" w:rsidR="00EC7512" w:rsidRDefault="00EC7512" w:rsidP="00EC7512">
            <w:pPr>
              <w:pStyle w:val="Corpsdetexte"/>
              <w:ind w:left="0"/>
            </w:pPr>
            <w:r>
              <w:t>B011</w:t>
            </w:r>
          </w:p>
        </w:tc>
        <w:tc>
          <w:tcPr>
            <w:tcW w:w="4961" w:type="dxa"/>
            <w:vAlign w:val="center"/>
          </w:tcPr>
          <w:p w14:paraId="08685BC8" w14:textId="729536B9" w:rsidR="00EC7512" w:rsidRDefault="00EC7512" w:rsidP="00EC7512">
            <w:pPr>
              <w:pStyle w:val="Corpsdetexte"/>
              <w:ind w:left="0"/>
            </w:pPr>
            <w:r>
              <w:t>Erreur affichée même sans écrire un email</w:t>
            </w:r>
          </w:p>
        </w:tc>
        <w:tc>
          <w:tcPr>
            <w:tcW w:w="1276" w:type="dxa"/>
            <w:vAlign w:val="center"/>
          </w:tcPr>
          <w:p w14:paraId="2695AF25" w14:textId="6D71B3C1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576CEDB7" w14:textId="1A2511A9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029D942B" w14:textId="77777777" w:rsidTr="00355674">
        <w:tc>
          <w:tcPr>
            <w:tcW w:w="846" w:type="dxa"/>
            <w:vAlign w:val="center"/>
          </w:tcPr>
          <w:p w14:paraId="36223826" w14:textId="34A8B439" w:rsidR="00EC7512" w:rsidRDefault="00EC7512" w:rsidP="00EC7512">
            <w:pPr>
              <w:pStyle w:val="Corpsdetexte"/>
              <w:ind w:left="0"/>
            </w:pPr>
            <w:r>
              <w:lastRenderedPageBreak/>
              <w:t>B012</w:t>
            </w:r>
          </w:p>
        </w:tc>
        <w:tc>
          <w:tcPr>
            <w:tcW w:w="4961" w:type="dxa"/>
            <w:vAlign w:val="center"/>
          </w:tcPr>
          <w:p w14:paraId="59D0D734" w14:textId="4D97715F" w:rsidR="00EC7512" w:rsidRDefault="00EC7512" w:rsidP="00EC7512">
            <w:pPr>
              <w:pStyle w:val="Corpsdetexte"/>
              <w:ind w:left="0"/>
            </w:pPr>
            <w:r>
              <w:t xml:space="preserve">On peut créer un </w:t>
            </w:r>
            <w:proofErr w:type="spellStart"/>
            <w:r>
              <w:t>todo</w:t>
            </w:r>
            <w:proofErr w:type="spellEnd"/>
            <w:r>
              <w:t xml:space="preserve"> dans le passé</w:t>
            </w:r>
          </w:p>
        </w:tc>
        <w:tc>
          <w:tcPr>
            <w:tcW w:w="1276" w:type="dxa"/>
            <w:vAlign w:val="center"/>
          </w:tcPr>
          <w:p w14:paraId="3BDCD815" w14:textId="0236A91F" w:rsidR="00EC7512" w:rsidRDefault="00EC7512" w:rsidP="00EC7512">
            <w:pPr>
              <w:pStyle w:val="Corpsdetexte"/>
              <w:ind w:left="0"/>
            </w:pPr>
            <w:r>
              <w:t>Mineure</w:t>
            </w:r>
          </w:p>
        </w:tc>
        <w:tc>
          <w:tcPr>
            <w:tcW w:w="1410" w:type="dxa"/>
            <w:vAlign w:val="center"/>
          </w:tcPr>
          <w:p w14:paraId="225A7094" w14:textId="32CE267B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2C4FE5A5" w14:textId="77777777" w:rsidTr="00355674">
        <w:tc>
          <w:tcPr>
            <w:tcW w:w="846" w:type="dxa"/>
            <w:vAlign w:val="center"/>
          </w:tcPr>
          <w:p w14:paraId="75720DF7" w14:textId="097C4F5D" w:rsidR="00EC7512" w:rsidRDefault="00EC7512" w:rsidP="00EC7512">
            <w:pPr>
              <w:pStyle w:val="Corpsdetexte"/>
              <w:ind w:left="0"/>
            </w:pPr>
            <w:r>
              <w:t>B013</w:t>
            </w:r>
          </w:p>
        </w:tc>
        <w:tc>
          <w:tcPr>
            <w:tcW w:w="4961" w:type="dxa"/>
            <w:vAlign w:val="center"/>
          </w:tcPr>
          <w:p w14:paraId="338EB9C9" w14:textId="13C1B47B" w:rsidR="00EC7512" w:rsidRDefault="00EC7512" w:rsidP="00EC7512">
            <w:pPr>
              <w:pStyle w:val="Corpsdetexte"/>
              <w:ind w:left="0"/>
            </w:pPr>
            <w:r>
              <w:t>La description ne se vide pas après création</w:t>
            </w:r>
          </w:p>
        </w:tc>
        <w:tc>
          <w:tcPr>
            <w:tcW w:w="1276" w:type="dxa"/>
            <w:vAlign w:val="center"/>
          </w:tcPr>
          <w:p w14:paraId="057A3402" w14:textId="68DF782B" w:rsidR="00EC7512" w:rsidRDefault="00EC7512" w:rsidP="00EC7512">
            <w:pPr>
              <w:pStyle w:val="Corpsdetexte"/>
              <w:ind w:left="0"/>
            </w:pPr>
            <w:r>
              <w:t>Mineure</w:t>
            </w:r>
          </w:p>
        </w:tc>
        <w:tc>
          <w:tcPr>
            <w:tcW w:w="1410" w:type="dxa"/>
            <w:vAlign w:val="center"/>
          </w:tcPr>
          <w:p w14:paraId="3C29D7FD" w14:textId="2D83072C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1C847EF2" w14:textId="77777777" w:rsidTr="00355674">
        <w:tc>
          <w:tcPr>
            <w:tcW w:w="846" w:type="dxa"/>
            <w:vAlign w:val="center"/>
          </w:tcPr>
          <w:p w14:paraId="6D93A21D" w14:textId="03FA08BE" w:rsidR="00EC7512" w:rsidRDefault="00EC7512" w:rsidP="00EC7512">
            <w:pPr>
              <w:pStyle w:val="Corpsdetexte"/>
              <w:ind w:left="0"/>
            </w:pPr>
            <w:r>
              <w:t>B014</w:t>
            </w:r>
          </w:p>
        </w:tc>
        <w:tc>
          <w:tcPr>
            <w:tcW w:w="4961" w:type="dxa"/>
            <w:vAlign w:val="center"/>
          </w:tcPr>
          <w:p w14:paraId="53BF1690" w14:textId="468FF041" w:rsidR="00EC7512" w:rsidRDefault="00EC7512" w:rsidP="00EC7512">
            <w:pPr>
              <w:pStyle w:val="Corpsdetexte"/>
              <w:ind w:left="0"/>
            </w:pPr>
            <w:r>
              <w:t>Texte formaté (gras/italique/souligné/barré) non trouvable en recherche</w:t>
            </w:r>
          </w:p>
        </w:tc>
        <w:tc>
          <w:tcPr>
            <w:tcW w:w="1276" w:type="dxa"/>
            <w:vAlign w:val="center"/>
          </w:tcPr>
          <w:p w14:paraId="64D17F08" w14:textId="0A7FE154" w:rsidR="00EC7512" w:rsidRDefault="00EC7512" w:rsidP="00EC7512">
            <w:pPr>
              <w:pStyle w:val="Corpsdetexte"/>
              <w:ind w:left="0"/>
            </w:pPr>
            <w:r>
              <w:t>Mineure</w:t>
            </w:r>
          </w:p>
        </w:tc>
        <w:tc>
          <w:tcPr>
            <w:tcW w:w="1410" w:type="dxa"/>
            <w:vAlign w:val="center"/>
          </w:tcPr>
          <w:p w14:paraId="54034540" w14:textId="3D972F19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34D6B23C" w14:textId="77777777" w:rsidTr="00355674">
        <w:tc>
          <w:tcPr>
            <w:tcW w:w="846" w:type="dxa"/>
            <w:vAlign w:val="center"/>
          </w:tcPr>
          <w:p w14:paraId="1718AB04" w14:textId="6F796210" w:rsidR="00EC7512" w:rsidRDefault="00EC7512" w:rsidP="00EC7512">
            <w:pPr>
              <w:pStyle w:val="Corpsdetexte"/>
              <w:ind w:left="0"/>
            </w:pPr>
            <w:r>
              <w:t>B015</w:t>
            </w:r>
          </w:p>
        </w:tc>
        <w:tc>
          <w:tcPr>
            <w:tcW w:w="4961" w:type="dxa"/>
            <w:vAlign w:val="center"/>
          </w:tcPr>
          <w:p w14:paraId="28657BD1" w14:textId="76891834" w:rsidR="00EC7512" w:rsidRDefault="00EC7512" w:rsidP="00EC7512">
            <w:pPr>
              <w:pStyle w:val="Corpsdetexte"/>
              <w:ind w:left="0"/>
            </w:pPr>
            <w:r>
              <w:t>Changement de nom trop long → crash</w:t>
            </w:r>
          </w:p>
        </w:tc>
        <w:tc>
          <w:tcPr>
            <w:tcW w:w="1276" w:type="dxa"/>
            <w:vAlign w:val="center"/>
          </w:tcPr>
          <w:p w14:paraId="584BBFB7" w14:textId="3589BF28" w:rsidR="00EC7512" w:rsidRDefault="00EC7512" w:rsidP="00EC7512">
            <w:pPr>
              <w:pStyle w:val="Corpsdetexte"/>
              <w:ind w:left="0"/>
            </w:pPr>
            <w:r>
              <w:t>Bloquante</w:t>
            </w:r>
          </w:p>
        </w:tc>
        <w:tc>
          <w:tcPr>
            <w:tcW w:w="1410" w:type="dxa"/>
            <w:vAlign w:val="center"/>
          </w:tcPr>
          <w:p w14:paraId="6D06B18F" w14:textId="78E5A06A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5B3AAF08" w14:textId="77777777" w:rsidTr="00355674">
        <w:tc>
          <w:tcPr>
            <w:tcW w:w="846" w:type="dxa"/>
            <w:vAlign w:val="center"/>
          </w:tcPr>
          <w:p w14:paraId="2ED122EF" w14:textId="0FBCD2EE" w:rsidR="00EC7512" w:rsidRDefault="00EC7512" w:rsidP="00EC7512">
            <w:pPr>
              <w:pStyle w:val="Corpsdetexte"/>
              <w:ind w:left="0"/>
            </w:pPr>
            <w:r>
              <w:t>B016</w:t>
            </w:r>
          </w:p>
        </w:tc>
        <w:tc>
          <w:tcPr>
            <w:tcW w:w="4961" w:type="dxa"/>
            <w:vAlign w:val="center"/>
          </w:tcPr>
          <w:p w14:paraId="2835F767" w14:textId="1948DA75" w:rsidR="00EC7512" w:rsidRDefault="00EC7512" w:rsidP="00EC7512">
            <w:pPr>
              <w:pStyle w:val="Corpsdetexte"/>
              <w:ind w:left="0"/>
            </w:pPr>
            <w:r>
              <w:t xml:space="preserve">Les </w:t>
            </w:r>
            <w:proofErr w:type="spellStart"/>
            <w:r>
              <w:t>todos</w:t>
            </w:r>
            <w:proofErr w:type="spellEnd"/>
            <w:r>
              <w:t xml:space="preserve"> terminés ne s’affichent pas en bas</w:t>
            </w:r>
          </w:p>
        </w:tc>
        <w:tc>
          <w:tcPr>
            <w:tcW w:w="1276" w:type="dxa"/>
            <w:vAlign w:val="center"/>
          </w:tcPr>
          <w:p w14:paraId="3960F652" w14:textId="3DC408F2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57D681B4" w14:textId="78F059F6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</w:tbl>
    <w:p w14:paraId="4F126214" w14:textId="77777777" w:rsidR="003621D9" w:rsidRDefault="003621D9" w:rsidP="003621D9">
      <w:pPr>
        <w:pStyle w:val="Corpsdetexte"/>
      </w:pPr>
    </w:p>
    <w:p w14:paraId="12F69746" w14:textId="77777777" w:rsidR="003621D9" w:rsidRDefault="003621D9" w:rsidP="003621D9">
      <w:pPr>
        <w:pStyle w:val="Corpsdetexte"/>
      </w:pPr>
    </w:p>
    <w:p w14:paraId="10DFCAE8" w14:textId="77777777" w:rsidR="00202B38" w:rsidRPr="003621D9" w:rsidRDefault="00202B38" w:rsidP="003621D9">
      <w:pPr>
        <w:pStyle w:val="Corpsdetexte"/>
      </w:pPr>
    </w:p>
    <w:p w14:paraId="34D2DBF2" w14:textId="6FE3427D" w:rsidR="007F30AE" w:rsidRDefault="003621D9" w:rsidP="008E53F9">
      <w:pPr>
        <w:pStyle w:val="Titre1"/>
      </w:pPr>
      <w:bookmarkStart w:id="11" w:name="_Toc215757523"/>
      <w:r>
        <w:t>stratégie et plan de test</w:t>
      </w:r>
      <w:bookmarkEnd w:id="11"/>
    </w:p>
    <w:p w14:paraId="5C9B1DDA" w14:textId="315566A1" w:rsidR="003621D9" w:rsidRDefault="00E12871" w:rsidP="00BF2E30">
      <w:pPr>
        <w:pStyle w:val="Titre2"/>
      </w:pPr>
      <w:bookmarkStart w:id="12" w:name="_Toc215757524"/>
      <w:r w:rsidRPr="00E12871">
        <w:t>Stratégie de test</w:t>
      </w:r>
      <w:bookmarkEnd w:id="12"/>
    </w:p>
    <w:p w14:paraId="2ED7E34D" w14:textId="77777777" w:rsidR="00E12871" w:rsidRDefault="00E12871" w:rsidP="00E12871">
      <w:pPr>
        <w:pStyle w:val="Titre3"/>
      </w:pPr>
      <w:bookmarkStart w:id="13" w:name="_Toc215757525"/>
      <w:r w:rsidRPr="00C354D8">
        <w:t>Objectifs du test</w:t>
      </w:r>
      <w:bookmarkEnd w:id="13"/>
    </w:p>
    <w:p w14:paraId="2B37D977" w14:textId="77777777" w:rsidR="00E12871" w:rsidRPr="001143C7" w:rsidRDefault="00E12871" w:rsidP="00E12871">
      <w:pPr>
        <w:jc w:val="both"/>
      </w:pPr>
      <w:r w:rsidRPr="001143C7">
        <w:t xml:space="preserve">L’objectif principal de la stratégie de test est d’assurer que l’application </w:t>
      </w:r>
      <w:proofErr w:type="spellStart"/>
      <w:r w:rsidRPr="001143C7">
        <w:t>Todo</w:t>
      </w:r>
      <w:proofErr w:type="spellEnd"/>
      <w:r w:rsidRPr="001143C7">
        <w:t xml:space="preserve"> est stable, fonctionnelle et conforme aux attentes du client. Les objectifs sont les suivants :</w:t>
      </w:r>
    </w:p>
    <w:p w14:paraId="189E7191" w14:textId="77777777" w:rsidR="00E12871" w:rsidRPr="001143C7" w:rsidRDefault="00E12871">
      <w:pPr>
        <w:numPr>
          <w:ilvl w:val="0"/>
          <w:numId w:val="7"/>
        </w:numPr>
        <w:spacing w:after="200" w:line="276" w:lineRule="auto"/>
        <w:jc w:val="both"/>
      </w:pPr>
      <w:r w:rsidRPr="001143C7">
        <w:t>Vérifier la conformité de l’application aux exigences fonctionnelles (</w:t>
      </w:r>
      <w:proofErr w:type="spellStart"/>
      <w:r w:rsidRPr="001143C7">
        <w:t>signup</w:t>
      </w:r>
      <w:proofErr w:type="spellEnd"/>
      <w:r w:rsidRPr="001143C7">
        <w:t xml:space="preserve">, login, gestion des </w:t>
      </w:r>
      <w:proofErr w:type="spellStart"/>
      <w:r w:rsidRPr="001143C7">
        <w:t>todos</w:t>
      </w:r>
      <w:proofErr w:type="spellEnd"/>
      <w:r w:rsidRPr="001143C7">
        <w:t>, profil, thème clair/sombre).</w:t>
      </w:r>
    </w:p>
    <w:p w14:paraId="11777828" w14:textId="77777777" w:rsidR="00E12871" w:rsidRPr="001143C7" w:rsidRDefault="00E12871">
      <w:pPr>
        <w:numPr>
          <w:ilvl w:val="0"/>
          <w:numId w:val="7"/>
        </w:numPr>
        <w:spacing w:after="200" w:line="276" w:lineRule="auto"/>
        <w:jc w:val="both"/>
      </w:pPr>
      <w:r w:rsidRPr="001143C7">
        <w:t>Garantir la stabilité de l’application avant le déploiement en production.</w:t>
      </w:r>
    </w:p>
    <w:p w14:paraId="2F495E04" w14:textId="77777777" w:rsidR="00E12871" w:rsidRPr="001143C7" w:rsidRDefault="00E12871">
      <w:pPr>
        <w:numPr>
          <w:ilvl w:val="0"/>
          <w:numId w:val="7"/>
        </w:numPr>
        <w:spacing w:after="200" w:line="276" w:lineRule="auto"/>
        <w:jc w:val="both"/>
      </w:pPr>
      <w:r w:rsidRPr="001143C7">
        <w:t>Détecter les anomalies le plus tôt possible dans le cycle de développement (Shift-</w:t>
      </w:r>
      <w:proofErr w:type="spellStart"/>
      <w:r w:rsidRPr="001143C7">
        <w:t>Left</w:t>
      </w:r>
      <w:proofErr w:type="spellEnd"/>
      <w:r w:rsidRPr="001143C7">
        <w:t xml:space="preserve"> </w:t>
      </w:r>
      <w:proofErr w:type="spellStart"/>
      <w:r w:rsidRPr="001143C7">
        <w:t>Testing</w:t>
      </w:r>
      <w:proofErr w:type="spellEnd"/>
      <w:r w:rsidRPr="001143C7">
        <w:t>).</w:t>
      </w:r>
    </w:p>
    <w:p w14:paraId="2CA87DDF" w14:textId="77777777" w:rsidR="00E12871" w:rsidRPr="001143C7" w:rsidRDefault="00E12871">
      <w:pPr>
        <w:numPr>
          <w:ilvl w:val="0"/>
          <w:numId w:val="7"/>
        </w:numPr>
        <w:spacing w:after="200" w:line="276" w:lineRule="auto"/>
        <w:jc w:val="both"/>
      </w:pPr>
      <w:r w:rsidRPr="001143C7">
        <w:t>Assurer une expérience utilisateur fluide et cohérente sur les trois navigateurs testés : Chrome, Firefox et Edge.</w:t>
      </w:r>
    </w:p>
    <w:p w14:paraId="56F19340" w14:textId="77777777" w:rsidR="00E12871" w:rsidRPr="001143C7" w:rsidRDefault="00E12871">
      <w:pPr>
        <w:numPr>
          <w:ilvl w:val="0"/>
          <w:numId w:val="7"/>
        </w:numPr>
        <w:spacing w:after="200" w:line="276" w:lineRule="auto"/>
        <w:jc w:val="both"/>
      </w:pPr>
      <w:r w:rsidRPr="001143C7">
        <w:t xml:space="preserve">Assurer la qualité du code via tests unitaires, E2E, audit de sécurité et </w:t>
      </w:r>
      <w:proofErr w:type="spellStart"/>
      <w:r w:rsidRPr="001143C7">
        <w:t>linting</w:t>
      </w:r>
      <w:proofErr w:type="spellEnd"/>
      <w:r w:rsidRPr="001143C7">
        <w:t>.</w:t>
      </w:r>
    </w:p>
    <w:p w14:paraId="0CAAE3C8" w14:textId="77777777" w:rsidR="00E12871" w:rsidRPr="007A735E" w:rsidRDefault="00E12871" w:rsidP="00E12871"/>
    <w:p w14:paraId="12F127DB" w14:textId="502CEEA7" w:rsidR="00E12871" w:rsidRPr="00E12871" w:rsidRDefault="00E12871" w:rsidP="00E12871">
      <w:pPr>
        <w:pStyle w:val="Titre3"/>
      </w:pPr>
      <w:r>
        <w:t xml:space="preserve"> </w:t>
      </w:r>
      <w:bookmarkStart w:id="14" w:name="_Toc215757526"/>
      <w:r w:rsidRPr="00E12871">
        <w:t>Périmètre</w:t>
      </w:r>
      <w:bookmarkEnd w:id="14"/>
    </w:p>
    <w:p w14:paraId="4892B8E0" w14:textId="77777777" w:rsidR="00E12871" w:rsidRPr="0062351E" w:rsidRDefault="00E12871" w:rsidP="00E12871">
      <w:pPr>
        <w:pStyle w:val="Titre2"/>
        <w:numPr>
          <w:ilvl w:val="0"/>
          <w:numId w:val="0"/>
        </w:numPr>
      </w:pPr>
      <w:bookmarkStart w:id="15" w:name="_Toc215757527"/>
      <w:r w:rsidRPr="0062351E">
        <w:t>Inclus</w:t>
      </w:r>
      <w:bookmarkEnd w:id="15"/>
    </w:p>
    <w:p w14:paraId="3FCB4BAE" w14:textId="77777777" w:rsidR="00E12871" w:rsidRPr="0062351E" w:rsidRDefault="00E12871" w:rsidP="00E12871">
      <w:pPr>
        <w:jc w:val="both"/>
        <w:rPr>
          <w:rFonts w:cstheme="majorHAnsi"/>
        </w:rPr>
      </w:pPr>
      <w:r w:rsidRPr="0062351E">
        <w:rPr>
          <w:rFonts w:cstheme="majorHAnsi"/>
        </w:rPr>
        <w:t>Les tests couvriront :</w:t>
      </w:r>
    </w:p>
    <w:p w14:paraId="75233809" w14:textId="77777777" w:rsidR="00E12871" w:rsidRPr="0062351E" w:rsidRDefault="00E12871">
      <w:pPr>
        <w:numPr>
          <w:ilvl w:val="0"/>
          <w:numId w:val="8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Authentification</w:t>
      </w:r>
      <w:r w:rsidRPr="0062351E">
        <w:rPr>
          <w:rFonts w:cstheme="majorHAnsi"/>
        </w:rPr>
        <w:t xml:space="preserve"> : création de compte, login, </w:t>
      </w:r>
      <w:proofErr w:type="spellStart"/>
      <w:r w:rsidRPr="0062351E">
        <w:rPr>
          <w:rFonts w:cstheme="majorHAnsi"/>
        </w:rPr>
        <w:t>logout</w:t>
      </w:r>
      <w:proofErr w:type="spellEnd"/>
      <w:r w:rsidRPr="0062351E">
        <w:rPr>
          <w:rFonts w:cstheme="majorHAnsi"/>
        </w:rPr>
        <w:t>.</w:t>
      </w:r>
    </w:p>
    <w:p w14:paraId="6329ABB3" w14:textId="77777777" w:rsidR="00E12871" w:rsidRPr="0062351E" w:rsidRDefault="00E12871">
      <w:pPr>
        <w:numPr>
          <w:ilvl w:val="0"/>
          <w:numId w:val="8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Gestion du profil</w:t>
      </w:r>
      <w:r w:rsidRPr="0062351E">
        <w:rPr>
          <w:rFonts w:cstheme="majorHAnsi"/>
        </w:rPr>
        <w:t xml:space="preserve"> : modification email, </w:t>
      </w:r>
      <w:proofErr w:type="spellStart"/>
      <w:r w:rsidRPr="0062351E">
        <w:rPr>
          <w:rFonts w:cstheme="majorHAnsi"/>
        </w:rPr>
        <w:t>username</w:t>
      </w:r>
      <w:proofErr w:type="spellEnd"/>
      <w:r w:rsidRPr="0062351E">
        <w:rPr>
          <w:rFonts w:cstheme="majorHAnsi"/>
        </w:rPr>
        <w:t>, mot de passe.</w:t>
      </w:r>
    </w:p>
    <w:p w14:paraId="50ACEABC" w14:textId="77777777" w:rsidR="00E12871" w:rsidRPr="0062351E" w:rsidRDefault="00E12871">
      <w:pPr>
        <w:numPr>
          <w:ilvl w:val="0"/>
          <w:numId w:val="8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 xml:space="preserve">Gestion des </w:t>
      </w:r>
      <w:proofErr w:type="spellStart"/>
      <w:r w:rsidRPr="0062351E">
        <w:rPr>
          <w:rFonts w:cstheme="majorHAnsi"/>
          <w:b/>
          <w:bCs/>
        </w:rPr>
        <w:t>Todos</w:t>
      </w:r>
      <w:proofErr w:type="spellEnd"/>
      <w:r w:rsidRPr="0062351E">
        <w:rPr>
          <w:rFonts w:cstheme="majorHAnsi"/>
        </w:rPr>
        <w:t xml:space="preserve"> : création, lecture, mise à jour, suppression.</w:t>
      </w:r>
    </w:p>
    <w:p w14:paraId="14B6200A" w14:textId="77777777" w:rsidR="00E12871" w:rsidRPr="0062351E" w:rsidRDefault="00E12871">
      <w:pPr>
        <w:numPr>
          <w:ilvl w:val="0"/>
          <w:numId w:val="8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Interface utilisateur</w:t>
      </w:r>
      <w:r w:rsidRPr="0062351E">
        <w:rPr>
          <w:rFonts w:cstheme="majorHAnsi"/>
        </w:rPr>
        <w:t xml:space="preserve"> : navigation, changement de thème, affichage des erreurs.</w:t>
      </w:r>
    </w:p>
    <w:p w14:paraId="29F7EF22" w14:textId="77777777" w:rsidR="00E12871" w:rsidRPr="00E12871" w:rsidRDefault="00E12871">
      <w:pPr>
        <w:numPr>
          <w:ilvl w:val="0"/>
          <w:numId w:val="8"/>
        </w:numPr>
        <w:spacing w:after="200" w:line="276" w:lineRule="auto"/>
        <w:jc w:val="both"/>
        <w:rPr>
          <w:rFonts w:cstheme="majorHAnsi"/>
          <w:lang w:val="en-US"/>
        </w:rPr>
      </w:pPr>
      <w:r w:rsidRPr="00E12871">
        <w:rPr>
          <w:rFonts w:cstheme="majorHAnsi"/>
          <w:b/>
          <w:bCs/>
          <w:lang w:val="en-US"/>
        </w:rPr>
        <w:t>API REST Backend</w:t>
      </w:r>
      <w:r w:rsidRPr="00E12871">
        <w:rPr>
          <w:rFonts w:cstheme="majorHAnsi"/>
          <w:lang w:val="en-US"/>
        </w:rPr>
        <w:t xml:space="preserve"> : /auth, /users, /</w:t>
      </w:r>
      <w:proofErr w:type="spellStart"/>
      <w:r w:rsidRPr="00E12871">
        <w:rPr>
          <w:rFonts w:cstheme="majorHAnsi"/>
          <w:lang w:val="en-US"/>
        </w:rPr>
        <w:t>todos</w:t>
      </w:r>
      <w:proofErr w:type="spellEnd"/>
      <w:r w:rsidRPr="00E12871">
        <w:rPr>
          <w:rFonts w:cstheme="majorHAnsi"/>
          <w:lang w:val="en-US"/>
        </w:rPr>
        <w:t>.</w:t>
      </w:r>
    </w:p>
    <w:p w14:paraId="279DBA7A" w14:textId="77777777" w:rsidR="00E12871" w:rsidRPr="0062351E" w:rsidRDefault="00E12871">
      <w:pPr>
        <w:numPr>
          <w:ilvl w:val="0"/>
          <w:numId w:val="8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Base de données MySQL</w:t>
      </w:r>
      <w:r w:rsidRPr="0062351E">
        <w:rPr>
          <w:rFonts w:cstheme="majorHAnsi"/>
        </w:rPr>
        <w:t xml:space="preserve"> : cohérence des données, contraintes, intégrité.</w:t>
      </w:r>
    </w:p>
    <w:p w14:paraId="6907ACF7" w14:textId="77777777" w:rsidR="00E12871" w:rsidRDefault="00E12871">
      <w:pPr>
        <w:numPr>
          <w:ilvl w:val="0"/>
          <w:numId w:val="8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Déploiement CI/CD</w:t>
      </w:r>
      <w:r w:rsidRPr="0062351E">
        <w:rPr>
          <w:rFonts w:cstheme="majorHAnsi"/>
        </w:rPr>
        <w:t xml:space="preserve"> : pipelines, tests automatisés, </w:t>
      </w:r>
      <w:proofErr w:type="spellStart"/>
      <w:r w:rsidRPr="0062351E">
        <w:rPr>
          <w:rFonts w:cstheme="majorHAnsi"/>
        </w:rPr>
        <w:t>builds</w:t>
      </w:r>
      <w:proofErr w:type="spellEnd"/>
      <w:r w:rsidRPr="0062351E">
        <w:rPr>
          <w:rFonts w:cstheme="majorHAnsi"/>
        </w:rPr>
        <w:t>.</w:t>
      </w:r>
    </w:p>
    <w:p w14:paraId="668366FB" w14:textId="77777777" w:rsidR="00E12871" w:rsidRPr="0062351E" w:rsidRDefault="00E12871" w:rsidP="00E12871">
      <w:pPr>
        <w:ind w:left="720"/>
        <w:jc w:val="both"/>
        <w:rPr>
          <w:rFonts w:cstheme="majorHAnsi"/>
        </w:rPr>
      </w:pPr>
    </w:p>
    <w:p w14:paraId="5A12908F" w14:textId="77777777" w:rsidR="00E12871" w:rsidRPr="0062351E" w:rsidRDefault="00E12871" w:rsidP="00E12871">
      <w:pPr>
        <w:pStyle w:val="Titre2"/>
        <w:numPr>
          <w:ilvl w:val="0"/>
          <w:numId w:val="0"/>
        </w:numPr>
      </w:pPr>
      <w:bookmarkStart w:id="16" w:name="_Toc215757528"/>
      <w:r w:rsidRPr="0062351E">
        <w:lastRenderedPageBreak/>
        <w:t>Exclus</w:t>
      </w:r>
      <w:bookmarkEnd w:id="16"/>
    </w:p>
    <w:p w14:paraId="1540B4F0" w14:textId="77777777" w:rsidR="00E12871" w:rsidRPr="0062351E" w:rsidRDefault="00E12871">
      <w:pPr>
        <w:numPr>
          <w:ilvl w:val="0"/>
          <w:numId w:val="9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Fonctionnalités futures non prévues :</w:t>
      </w:r>
    </w:p>
    <w:p w14:paraId="6E6A1FBF" w14:textId="77777777" w:rsidR="00E12871" w:rsidRPr="0062351E" w:rsidRDefault="00E12871">
      <w:pPr>
        <w:numPr>
          <w:ilvl w:val="1"/>
          <w:numId w:val="9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notifications push</w:t>
      </w:r>
    </w:p>
    <w:p w14:paraId="7850C3F1" w14:textId="77777777" w:rsidR="00E12871" w:rsidRPr="0062351E" w:rsidRDefault="00E12871">
      <w:pPr>
        <w:numPr>
          <w:ilvl w:val="1"/>
          <w:numId w:val="9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partage de listes entre utilisateurs</w:t>
      </w:r>
    </w:p>
    <w:p w14:paraId="4D79E192" w14:textId="77777777" w:rsidR="00E12871" w:rsidRPr="0062351E" w:rsidRDefault="00E12871">
      <w:pPr>
        <w:numPr>
          <w:ilvl w:val="1"/>
          <w:numId w:val="9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système d’archivage avancé</w:t>
      </w:r>
    </w:p>
    <w:p w14:paraId="57CF82F7" w14:textId="77777777" w:rsidR="00E12871" w:rsidRPr="0062351E" w:rsidRDefault="00E12871">
      <w:pPr>
        <w:numPr>
          <w:ilvl w:val="0"/>
          <w:numId w:val="9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Tests de charge (stress, performance)</w:t>
      </w:r>
    </w:p>
    <w:p w14:paraId="4EE03145" w14:textId="77777777" w:rsidR="00E12871" w:rsidRDefault="00E12871">
      <w:pPr>
        <w:numPr>
          <w:ilvl w:val="0"/>
          <w:numId w:val="9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 xml:space="preserve">Tests d’accessibilité WCAG (hors périmètre </w:t>
      </w:r>
      <w:proofErr w:type="spellStart"/>
      <w:r w:rsidRPr="0062351E">
        <w:rPr>
          <w:rFonts w:cstheme="majorHAnsi"/>
        </w:rPr>
        <w:t>CdC</w:t>
      </w:r>
      <w:proofErr w:type="spellEnd"/>
      <w:r w:rsidRPr="0062351E">
        <w:rPr>
          <w:rFonts w:cstheme="majorHAnsi"/>
        </w:rPr>
        <w:t>)</w:t>
      </w:r>
    </w:p>
    <w:p w14:paraId="09CF015B" w14:textId="77777777" w:rsidR="00E12871" w:rsidRPr="00725733" w:rsidRDefault="00E12871" w:rsidP="00E12871">
      <w:pPr>
        <w:jc w:val="both"/>
        <w:rPr>
          <w:rFonts w:cstheme="majorHAnsi"/>
        </w:rPr>
      </w:pPr>
    </w:p>
    <w:p w14:paraId="6573B901" w14:textId="4E9AB1E6" w:rsidR="00E12871" w:rsidRDefault="00E12871" w:rsidP="00E12871">
      <w:pPr>
        <w:pStyle w:val="Titre3"/>
      </w:pPr>
      <w:r w:rsidRPr="00C354D8">
        <w:t xml:space="preserve"> </w:t>
      </w:r>
      <w:bookmarkStart w:id="17" w:name="_Toc215757529"/>
      <w:r w:rsidRPr="00C354D8">
        <w:t>Niveaux et types de tests</w:t>
      </w:r>
      <w:bookmarkEnd w:id="17"/>
    </w:p>
    <w:p w14:paraId="238D3701" w14:textId="45BA4AC2" w:rsidR="00E12871" w:rsidRPr="00DE21B3" w:rsidRDefault="00E12871" w:rsidP="00E12871">
      <w:pPr>
        <w:rPr>
          <w:b/>
          <w:bCs/>
        </w:rPr>
      </w:pPr>
      <w:r w:rsidRPr="00DE21B3">
        <w:rPr>
          <w:b/>
          <w:bCs/>
        </w:rPr>
        <w:t>1 Tests unitaires (Backend)</w:t>
      </w:r>
    </w:p>
    <w:p w14:paraId="7B83DA75" w14:textId="77777777" w:rsidR="00E12871" w:rsidRPr="00DE21B3" w:rsidRDefault="00E12871" w:rsidP="00E12871">
      <w:r w:rsidRPr="00DE21B3">
        <w:t xml:space="preserve">Outils : </w:t>
      </w:r>
      <w:proofErr w:type="spellStart"/>
      <w:r w:rsidRPr="00DE21B3">
        <w:rPr>
          <w:b/>
          <w:bCs/>
        </w:rPr>
        <w:t>Jest</w:t>
      </w:r>
      <w:proofErr w:type="spellEnd"/>
      <w:r w:rsidRPr="00DE21B3">
        <w:rPr>
          <w:b/>
          <w:bCs/>
        </w:rPr>
        <w:t xml:space="preserve"> + </w:t>
      </w:r>
      <w:proofErr w:type="spellStart"/>
      <w:r w:rsidRPr="00DE21B3">
        <w:rPr>
          <w:b/>
          <w:bCs/>
        </w:rPr>
        <w:t>Supertest</w:t>
      </w:r>
      <w:proofErr w:type="spellEnd"/>
    </w:p>
    <w:p w14:paraId="0C60A415" w14:textId="77777777" w:rsidR="00E12871" w:rsidRPr="00DE21B3" w:rsidRDefault="00E12871" w:rsidP="00E12871">
      <w:r w:rsidRPr="00DE21B3">
        <w:t>Couvrent :</w:t>
      </w:r>
    </w:p>
    <w:p w14:paraId="72836A8E" w14:textId="77777777" w:rsidR="00E12871" w:rsidRPr="00DE21B3" w:rsidRDefault="00E12871">
      <w:pPr>
        <w:numPr>
          <w:ilvl w:val="0"/>
          <w:numId w:val="10"/>
        </w:numPr>
        <w:spacing w:after="200" w:line="276" w:lineRule="auto"/>
      </w:pPr>
      <w:r w:rsidRPr="00DE21B3">
        <w:t>Routes Express</w:t>
      </w:r>
    </w:p>
    <w:p w14:paraId="369BBAE1" w14:textId="77777777" w:rsidR="00E12871" w:rsidRPr="00DE21B3" w:rsidRDefault="00E12871">
      <w:pPr>
        <w:numPr>
          <w:ilvl w:val="0"/>
          <w:numId w:val="10"/>
        </w:numPr>
        <w:spacing w:after="200" w:line="276" w:lineRule="auto"/>
      </w:pPr>
      <w:r w:rsidRPr="00DE21B3">
        <w:t>Middleware (authentification, validation)</w:t>
      </w:r>
    </w:p>
    <w:p w14:paraId="0F5D15CB" w14:textId="77777777" w:rsidR="00E12871" w:rsidRPr="00DE21B3" w:rsidRDefault="00E12871">
      <w:pPr>
        <w:numPr>
          <w:ilvl w:val="0"/>
          <w:numId w:val="10"/>
        </w:numPr>
        <w:spacing w:after="200" w:line="276" w:lineRule="auto"/>
      </w:pPr>
      <w:r w:rsidRPr="00DE21B3">
        <w:t xml:space="preserve">Services internes (gestion utilisateurs, </w:t>
      </w:r>
      <w:proofErr w:type="spellStart"/>
      <w:r w:rsidRPr="00DE21B3">
        <w:t>todo</w:t>
      </w:r>
      <w:proofErr w:type="spellEnd"/>
      <w:r w:rsidRPr="00DE21B3">
        <w:t>, DB)</w:t>
      </w:r>
    </w:p>
    <w:p w14:paraId="0119CE3D" w14:textId="77777777" w:rsidR="00E12871" w:rsidRPr="00DE21B3" w:rsidRDefault="00E12871" w:rsidP="00E12871">
      <w:r w:rsidRPr="00DE21B3">
        <w:t>Objectif : détecter rapidement les erreurs techniques dans la logique backend.</w:t>
      </w:r>
    </w:p>
    <w:p w14:paraId="5609A432" w14:textId="77777777" w:rsidR="00E12871" w:rsidRPr="00DE21B3" w:rsidRDefault="00E12871" w:rsidP="00E12871"/>
    <w:p w14:paraId="4AECE82F" w14:textId="31F3D792" w:rsidR="00E12871" w:rsidRPr="00E12871" w:rsidRDefault="00E12871" w:rsidP="00E12871">
      <w:pPr>
        <w:rPr>
          <w:b/>
          <w:bCs/>
          <w:lang w:val="en-US"/>
        </w:rPr>
      </w:pPr>
      <w:r w:rsidRPr="00E12871">
        <w:rPr>
          <w:b/>
          <w:bCs/>
          <w:lang w:val="en-US"/>
        </w:rPr>
        <w:t>2 Tests End-to-End (Frontend)</w:t>
      </w:r>
    </w:p>
    <w:p w14:paraId="7D942617" w14:textId="77777777" w:rsidR="00E12871" w:rsidRPr="00DE21B3" w:rsidRDefault="00E12871" w:rsidP="00E12871">
      <w:r w:rsidRPr="00DE21B3">
        <w:t xml:space="preserve">Outil : </w:t>
      </w:r>
      <w:proofErr w:type="spellStart"/>
      <w:r w:rsidRPr="00DE21B3">
        <w:rPr>
          <w:b/>
          <w:bCs/>
        </w:rPr>
        <w:t>Cypress</w:t>
      </w:r>
      <w:proofErr w:type="spellEnd"/>
    </w:p>
    <w:p w14:paraId="37864A73" w14:textId="77777777" w:rsidR="00E12871" w:rsidRPr="00DE21B3" w:rsidRDefault="00E12871" w:rsidP="00E12871">
      <w:r w:rsidRPr="00DE21B3">
        <w:t>Parcours testés :</w:t>
      </w:r>
    </w:p>
    <w:p w14:paraId="35E2EEA0" w14:textId="77777777" w:rsidR="00E12871" w:rsidRPr="00DE21B3" w:rsidRDefault="00E12871">
      <w:pPr>
        <w:numPr>
          <w:ilvl w:val="0"/>
          <w:numId w:val="11"/>
        </w:numPr>
        <w:spacing w:after="200" w:line="276" w:lineRule="auto"/>
      </w:pPr>
      <w:proofErr w:type="spellStart"/>
      <w:r w:rsidRPr="00DE21B3">
        <w:t>Signup</w:t>
      </w:r>
      <w:proofErr w:type="spellEnd"/>
    </w:p>
    <w:p w14:paraId="5DE94996" w14:textId="77777777" w:rsidR="00E12871" w:rsidRPr="00DE21B3" w:rsidRDefault="00E12871">
      <w:pPr>
        <w:numPr>
          <w:ilvl w:val="0"/>
          <w:numId w:val="11"/>
        </w:numPr>
        <w:spacing w:after="200" w:line="276" w:lineRule="auto"/>
      </w:pPr>
      <w:r w:rsidRPr="00DE21B3">
        <w:t xml:space="preserve">Login / </w:t>
      </w:r>
      <w:proofErr w:type="spellStart"/>
      <w:r w:rsidRPr="00DE21B3">
        <w:t>Logout</w:t>
      </w:r>
      <w:proofErr w:type="spellEnd"/>
    </w:p>
    <w:p w14:paraId="59B8FB0C" w14:textId="77777777" w:rsidR="00E12871" w:rsidRPr="00DE21B3" w:rsidRDefault="00E12871">
      <w:pPr>
        <w:numPr>
          <w:ilvl w:val="0"/>
          <w:numId w:val="11"/>
        </w:numPr>
        <w:spacing w:after="200" w:line="276" w:lineRule="auto"/>
      </w:pPr>
      <w:r w:rsidRPr="00DE21B3">
        <w:t>Modification du profil</w:t>
      </w:r>
    </w:p>
    <w:p w14:paraId="2883E95B" w14:textId="77777777" w:rsidR="00E12871" w:rsidRPr="00DE21B3" w:rsidRDefault="00E12871">
      <w:pPr>
        <w:numPr>
          <w:ilvl w:val="0"/>
          <w:numId w:val="11"/>
        </w:numPr>
        <w:spacing w:after="200" w:line="276" w:lineRule="auto"/>
      </w:pPr>
      <w:r w:rsidRPr="00DE21B3">
        <w:t xml:space="preserve">Ajout d’un </w:t>
      </w:r>
      <w:proofErr w:type="spellStart"/>
      <w:r w:rsidRPr="00DE21B3">
        <w:t>todo</w:t>
      </w:r>
      <w:proofErr w:type="spellEnd"/>
    </w:p>
    <w:p w14:paraId="679C1469" w14:textId="77777777" w:rsidR="00E12871" w:rsidRPr="00DE21B3" w:rsidRDefault="00E12871">
      <w:pPr>
        <w:numPr>
          <w:ilvl w:val="0"/>
          <w:numId w:val="11"/>
        </w:numPr>
        <w:spacing w:after="200" w:line="276" w:lineRule="auto"/>
      </w:pPr>
      <w:r w:rsidRPr="00DE21B3">
        <w:t xml:space="preserve">Gestion complète des </w:t>
      </w:r>
      <w:proofErr w:type="spellStart"/>
      <w:r w:rsidRPr="00DE21B3">
        <w:t>todos</w:t>
      </w:r>
      <w:proofErr w:type="spellEnd"/>
    </w:p>
    <w:p w14:paraId="69C7DD81" w14:textId="77777777" w:rsidR="00E12871" w:rsidRPr="00DE21B3" w:rsidRDefault="00E12871">
      <w:pPr>
        <w:numPr>
          <w:ilvl w:val="0"/>
          <w:numId w:val="11"/>
        </w:numPr>
        <w:spacing w:after="200" w:line="276" w:lineRule="auto"/>
      </w:pPr>
      <w:r w:rsidRPr="00DE21B3">
        <w:t>Navigation (</w:t>
      </w:r>
      <w:proofErr w:type="spellStart"/>
      <w:r w:rsidRPr="00DE21B3">
        <w:t>Todos</w:t>
      </w:r>
      <w:proofErr w:type="spellEnd"/>
      <w:r w:rsidRPr="00DE21B3">
        <w:t>, À propos, Profil, Thème clair/sombre)</w:t>
      </w:r>
    </w:p>
    <w:p w14:paraId="33898424" w14:textId="77777777" w:rsidR="00E12871" w:rsidRPr="00DE21B3" w:rsidRDefault="00E12871" w:rsidP="00E12871">
      <w:r w:rsidRPr="00DE21B3">
        <w:t xml:space="preserve">Tests réalisés sous : </w:t>
      </w:r>
      <w:r w:rsidRPr="00DE21B3">
        <w:rPr>
          <w:b/>
          <w:bCs/>
        </w:rPr>
        <w:t>Chrome, Edge et Firefox</w:t>
      </w:r>
    </w:p>
    <w:p w14:paraId="3D9F3098" w14:textId="77777777" w:rsidR="00E12871" w:rsidRPr="00DE21B3" w:rsidRDefault="00E12871" w:rsidP="00E12871">
      <w:r w:rsidRPr="00DE21B3">
        <w:t>Objectif : tester l’expérience utilisateur réelle, du frontend au backend</w:t>
      </w:r>
      <w:r>
        <w:t xml:space="preserve"> dans différents environnement</w:t>
      </w:r>
      <w:r w:rsidRPr="00DE21B3">
        <w:t>.</w:t>
      </w:r>
    </w:p>
    <w:p w14:paraId="1F18170E" w14:textId="77777777" w:rsidR="00E12871" w:rsidRPr="00DE21B3" w:rsidRDefault="00E12871" w:rsidP="00E12871"/>
    <w:p w14:paraId="7A3933C6" w14:textId="4440D9CD" w:rsidR="00E12871" w:rsidRPr="00DE21B3" w:rsidRDefault="00E12871" w:rsidP="00E12871">
      <w:pPr>
        <w:rPr>
          <w:b/>
          <w:bCs/>
        </w:rPr>
      </w:pPr>
      <w:r w:rsidRPr="00DE21B3">
        <w:rPr>
          <w:b/>
          <w:bCs/>
        </w:rPr>
        <w:t>3 Tests manuels</w:t>
      </w:r>
    </w:p>
    <w:p w14:paraId="7F841BE7" w14:textId="77777777" w:rsidR="00E12871" w:rsidRPr="00DE21B3" w:rsidRDefault="00E12871" w:rsidP="00E12871">
      <w:r w:rsidRPr="00DE21B3">
        <w:t>Tests d’exploration effectués après le premier déploiement :</w:t>
      </w:r>
    </w:p>
    <w:p w14:paraId="0A2F5931" w14:textId="77777777" w:rsidR="00E12871" w:rsidRPr="00DE21B3" w:rsidRDefault="00E12871">
      <w:pPr>
        <w:numPr>
          <w:ilvl w:val="0"/>
          <w:numId w:val="12"/>
        </w:numPr>
        <w:spacing w:after="200" w:line="276" w:lineRule="auto"/>
      </w:pPr>
      <w:r w:rsidRPr="00DE21B3">
        <w:t>Vérification interface</w:t>
      </w:r>
    </w:p>
    <w:p w14:paraId="557D7268" w14:textId="77777777" w:rsidR="00E12871" w:rsidRPr="00DE21B3" w:rsidRDefault="00E12871">
      <w:pPr>
        <w:numPr>
          <w:ilvl w:val="0"/>
          <w:numId w:val="12"/>
        </w:numPr>
        <w:spacing w:after="200" w:line="276" w:lineRule="auto"/>
      </w:pPr>
      <w:r w:rsidRPr="00DE21B3">
        <w:t>Bugs UX &amp; UI</w:t>
      </w:r>
    </w:p>
    <w:p w14:paraId="489AF62B" w14:textId="77777777" w:rsidR="00E12871" w:rsidRPr="00DE21B3" w:rsidRDefault="00E12871">
      <w:pPr>
        <w:numPr>
          <w:ilvl w:val="0"/>
          <w:numId w:val="12"/>
        </w:numPr>
        <w:spacing w:after="200" w:line="276" w:lineRule="auto"/>
      </w:pPr>
      <w:r w:rsidRPr="00DE21B3">
        <w:t>Routes brisées</w:t>
      </w:r>
    </w:p>
    <w:p w14:paraId="7BE2A928" w14:textId="77777777" w:rsidR="00E12871" w:rsidRPr="00DE21B3" w:rsidRDefault="00E12871">
      <w:pPr>
        <w:numPr>
          <w:ilvl w:val="0"/>
          <w:numId w:val="12"/>
        </w:numPr>
        <w:spacing w:after="200" w:line="276" w:lineRule="auto"/>
      </w:pPr>
      <w:r w:rsidRPr="00DE21B3">
        <w:t>Validation des retours d’erreur</w:t>
      </w:r>
    </w:p>
    <w:p w14:paraId="4180660E" w14:textId="77777777" w:rsidR="00E12871" w:rsidRPr="00DE21B3" w:rsidRDefault="00E12871" w:rsidP="00E12871">
      <w:r w:rsidRPr="00DE21B3">
        <w:lastRenderedPageBreak/>
        <w:t>Chaque bug identifié a été classifié selon :</w:t>
      </w:r>
    </w:p>
    <w:p w14:paraId="75D8111B" w14:textId="77777777" w:rsidR="00E12871" w:rsidRPr="00DE21B3" w:rsidRDefault="00E12871">
      <w:pPr>
        <w:numPr>
          <w:ilvl w:val="0"/>
          <w:numId w:val="13"/>
        </w:numPr>
        <w:spacing w:after="200" w:line="276" w:lineRule="auto"/>
      </w:pPr>
      <w:r w:rsidRPr="00DE21B3">
        <w:rPr>
          <w:b/>
          <w:bCs/>
        </w:rPr>
        <w:t>Gravité</w:t>
      </w:r>
      <w:r w:rsidRPr="00DE21B3">
        <w:t xml:space="preserve"> (mineur, majeur, critique)</w:t>
      </w:r>
    </w:p>
    <w:p w14:paraId="7D1539D5" w14:textId="77777777" w:rsidR="00E12871" w:rsidRDefault="00E12871">
      <w:pPr>
        <w:numPr>
          <w:ilvl w:val="0"/>
          <w:numId w:val="13"/>
        </w:numPr>
        <w:spacing w:after="200" w:line="276" w:lineRule="auto"/>
      </w:pPr>
      <w:r w:rsidRPr="00DE21B3">
        <w:rPr>
          <w:b/>
          <w:bCs/>
        </w:rPr>
        <w:t>Priorité</w:t>
      </w:r>
      <w:r w:rsidRPr="00DE21B3">
        <w:t xml:space="preserve"> (basse, moyenne, haute)</w:t>
      </w:r>
    </w:p>
    <w:p w14:paraId="3258987D" w14:textId="77777777" w:rsidR="00E12871" w:rsidRPr="00083BF4" w:rsidRDefault="00E12871" w:rsidP="00E12871">
      <w:pPr>
        <w:ind w:left="720"/>
      </w:pPr>
    </w:p>
    <w:p w14:paraId="0BDED3D9" w14:textId="535D3557" w:rsidR="00E12871" w:rsidRPr="00C354D8" w:rsidRDefault="00E12871" w:rsidP="00E12871">
      <w:pPr>
        <w:pStyle w:val="Titre3"/>
      </w:pPr>
      <w:r>
        <w:t xml:space="preserve"> </w:t>
      </w:r>
      <w:bookmarkStart w:id="18" w:name="_Toc215757530"/>
      <w:r w:rsidRPr="00C354D8">
        <w:t>Environnements de test</w:t>
      </w:r>
      <w:bookmarkEnd w:id="18"/>
    </w:p>
    <w:p w14:paraId="7E71D68A" w14:textId="77777777" w:rsidR="00E12871" w:rsidRDefault="00E12871" w:rsidP="00E12871">
      <w:pPr>
        <w:rPr>
          <w:rFonts w:cstheme="majorHAnsi"/>
        </w:rPr>
      </w:pPr>
      <w:r w:rsidRPr="00C354D8">
        <w:rPr>
          <w:rFonts w:cstheme="majorHAnsi"/>
        </w:rPr>
        <w:t>Les environnements de test assurent la séparation des phases et la reproductibilité des résultats.</w:t>
      </w:r>
    </w:p>
    <w:tbl>
      <w:tblPr>
        <w:tblStyle w:val="Tableausimple1"/>
        <w:tblW w:w="9032" w:type="dxa"/>
        <w:tblLook w:val="04A0" w:firstRow="1" w:lastRow="0" w:firstColumn="1" w:lastColumn="0" w:noHBand="0" w:noVBand="1"/>
      </w:tblPr>
      <w:tblGrid>
        <w:gridCol w:w="2258"/>
        <w:gridCol w:w="2258"/>
        <w:gridCol w:w="2258"/>
        <w:gridCol w:w="2258"/>
      </w:tblGrid>
      <w:tr w:rsidR="00E12871" w14:paraId="3E50BB0D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0405A80" w14:textId="77777777" w:rsidR="00E12871" w:rsidRPr="00AB325E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 w:rsidRPr="00AB325E">
              <w:t>Environnement</w:t>
            </w:r>
            <w:proofErr w:type="spellEnd"/>
          </w:p>
        </w:tc>
        <w:tc>
          <w:tcPr>
            <w:tcW w:w="2258" w:type="dxa"/>
          </w:tcPr>
          <w:p w14:paraId="6FDCCFC4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AB325E">
              <w:t>Objectif</w:t>
            </w:r>
          </w:p>
        </w:tc>
        <w:tc>
          <w:tcPr>
            <w:tcW w:w="2258" w:type="dxa"/>
          </w:tcPr>
          <w:p w14:paraId="051B885E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AB325E">
              <w:t>Contenu</w:t>
            </w:r>
            <w:proofErr w:type="spellEnd"/>
          </w:p>
        </w:tc>
        <w:tc>
          <w:tcPr>
            <w:tcW w:w="2258" w:type="dxa"/>
          </w:tcPr>
          <w:p w14:paraId="0C4B42DC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AB325E">
              <w:t>Accès</w:t>
            </w:r>
            <w:proofErr w:type="spellEnd"/>
          </w:p>
        </w:tc>
      </w:tr>
      <w:tr w:rsidR="00E12871" w14:paraId="54418465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A24C65A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DEV</w:t>
            </w:r>
            <w:r>
              <w:rPr>
                <w:rStyle w:val="lev"/>
              </w:rPr>
              <w:t xml:space="preserve"> </w:t>
            </w:r>
            <w:r w:rsidRPr="00083BF4">
              <w:rPr>
                <w:lang w:val="fr-CH"/>
              </w:rPr>
              <w:t>(Développement)</w:t>
            </w:r>
          </w:p>
        </w:tc>
        <w:tc>
          <w:tcPr>
            <w:tcW w:w="2258" w:type="dxa"/>
          </w:tcPr>
          <w:p w14:paraId="2FDA425D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Développement</w:t>
            </w:r>
            <w:proofErr w:type="spellEnd"/>
            <w:r>
              <w:t xml:space="preserve">, tests </w:t>
            </w:r>
            <w:proofErr w:type="spellStart"/>
            <w:r>
              <w:t>unitaires</w:t>
            </w:r>
            <w:proofErr w:type="spellEnd"/>
          </w:p>
        </w:tc>
        <w:tc>
          <w:tcPr>
            <w:tcW w:w="2258" w:type="dxa"/>
          </w:tcPr>
          <w:p w14:paraId="6330B131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Dernier code + DB locale</w:t>
            </w:r>
          </w:p>
        </w:tc>
        <w:tc>
          <w:tcPr>
            <w:tcW w:w="2258" w:type="dxa"/>
          </w:tcPr>
          <w:p w14:paraId="5E0A829C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Développeurs</w:t>
            </w:r>
            <w:proofErr w:type="spellEnd"/>
          </w:p>
        </w:tc>
      </w:tr>
      <w:tr w:rsidR="00E12871" w14:paraId="4684D857" w14:textId="77777777" w:rsidTr="00857600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080FBD8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INT</w:t>
            </w:r>
            <w:r>
              <w:rPr>
                <w:rStyle w:val="lev"/>
              </w:rPr>
              <w:t xml:space="preserve"> (Integration)</w:t>
            </w:r>
          </w:p>
        </w:tc>
        <w:tc>
          <w:tcPr>
            <w:tcW w:w="2258" w:type="dxa"/>
          </w:tcPr>
          <w:p w14:paraId="1F4A6F8D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d’intégration</w:t>
            </w:r>
            <w:proofErr w:type="spellEnd"/>
          </w:p>
        </w:tc>
        <w:tc>
          <w:tcPr>
            <w:tcW w:w="2258" w:type="dxa"/>
          </w:tcPr>
          <w:p w14:paraId="05A64539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Build stable + DB </w:t>
            </w:r>
            <w:proofErr w:type="spellStart"/>
            <w:r>
              <w:t>dédiée</w:t>
            </w:r>
            <w:proofErr w:type="spellEnd"/>
          </w:p>
        </w:tc>
        <w:tc>
          <w:tcPr>
            <w:tcW w:w="2258" w:type="dxa"/>
          </w:tcPr>
          <w:p w14:paraId="56BA5CB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Dev + QA</w:t>
            </w:r>
          </w:p>
        </w:tc>
      </w:tr>
      <w:tr w:rsidR="00E12871" w14:paraId="0FB839B0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16C49FC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Staging / QA</w:t>
            </w:r>
          </w:p>
        </w:tc>
        <w:tc>
          <w:tcPr>
            <w:tcW w:w="2258" w:type="dxa"/>
          </w:tcPr>
          <w:p w14:paraId="625F3438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 </w:t>
            </w:r>
            <w:proofErr w:type="spellStart"/>
            <w:r>
              <w:t>pré</w:t>
            </w:r>
            <w:proofErr w:type="spellEnd"/>
            <w:r>
              <w:t>-production (ISO PROD)</w:t>
            </w:r>
          </w:p>
        </w:tc>
        <w:tc>
          <w:tcPr>
            <w:tcW w:w="2258" w:type="dxa"/>
          </w:tcPr>
          <w:p w14:paraId="796322E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D192B">
              <w:rPr>
                <w:lang w:val="fr-CH"/>
              </w:rPr>
              <w:t>Données anonymisées + déploiement CI/CD</w:t>
            </w:r>
          </w:p>
        </w:tc>
        <w:tc>
          <w:tcPr>
            <w:tcW w:w="2258" w:type="dxa"/>
          </w:tcPr>
          <w:p w14:paraId="6B3FF573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QA, </w:t>
            </w:r>
            <w:proofErr w:type="spellStart"/>
            <w:r>
              <w:t>enseignants</w:t>
            </w:r>
            <w:proofErr w:type="spellEnd"/>
          </w:p>
        </w:tc>
      </w:tr>
      <w:tr w:rsidR="00E12871" w14:paraId="7A5C14DC" w14:textId="77777777" w:rsidTr="00857600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989C09F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PROD</w:t>
            </w:r>
            <w:r>
              <w:rPr>
                <w:rStyle w:val="lev"/>
              </w:rPr>
              <w:t xml:space="preserve"> </w:t>
            </w:r>
            <w:r w:rsidRPr="00083BF4">
              <w:rPr>
                <w:lang w:val="fr-CH"/>
              </w:rPr>
              <w:t>(Production)</w:t>
            </w:r>
          </w:p>
        </w:tc>
        <w:tc>
          <w:tcPr>
            <w:tcW w:w="2258" w:type="dxa"/>
          </w:tcPr>
          <w:p w14:paraId="24AF69A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Version finale</w:t>
            </w:r>
          </w:p>
        </w:tc>
        <w:tc>
          <w:tcPr>
            <w:tcW w:w="2258" w:type="dxa"/>
          </w:tcPr>
          <w:p w14:paraId="78742578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Données </w:t>
            </w:r>
            <w:proofErr w:type="spellStart"/>
            <w:r>
              <w:t>réelles</w:t>
            </w:r>
            <w:proofErr w:type="spellEnd"/>
          </w:p>
        </w:tc>
        <w:tc>
          <w:tcPr>
            <w:tcW w:w="2258" w:type="dxa"/>
          </w:tcPr>
          <w:p w14:paraId="1ACE6096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Utilisateurs</w:t>
            </w:r>
            <w:proofErr w:type="spellEnd"/>
            <w:r>
              <w:t xml:space="preserve"> </w:t>
            </w:r>
            <w:proofErr w:type="spellStart"/>
            <w:r>
              <w:t>finaux</w:t>
            </w:r>
            <w:proofErr w:type="spellEnd"/>
          </w:p>
        </w:tc>
      </w:tr>
    </w:tbl>
    <w:p w14:paraId="399928DE" w14:textId="77777777" w:rsidR="00E12871" w:rsidRPr="00C354D8" w:rsidRDefault="00E12871" w:rsidP="00E12871">
      <w:pPr>
        <w:rPr>
          <w:rFonts w:cstheme="majorHAnsi"/>
        </w:rPr>
      </w:pPr>
    </w:p>
    <w:p w14:paraId="43C1AAAF" w14:textId="77777777" w:rsidR="00E12871" w:rsidRPr="00C354D8" w:rsidRDefault="00E12871" w:rsidP="00E12871">
      <w:pPr>
        <w:rPr>
          <w:rFonts w:cstheme="majorHAnsi"/>
        </w:rPr>
      </w:pPr>
    </w:p>
    <w:p w14:paraId="77BDD3D6" w14:textId="77777777" w:rsidR="00E12871" w:rsidRDefault="00E12871" w:rsidP="00E12871">
      <w:pPr>
        <w:rPr>
          <w:rFonts w:cstheme="majorHAnsi"/>
        </w:rPr>
      </w:pPr>
      <w:bookmarkStart w:id="19" w:name="_Toc215757531"/>
      <w:r w:rsidRPr="00914535">
        <w:rPr>
          <w:rStyle w:val="Titre2Car"/>
        </w:rPr>
        <w:t>Configuration de référence (pour chaque environnement)</w:t>
      </w:r>
      <w:bookmarkEnd w:id="19"/>
      <w:r w:rsidRPr="00C354D8">
        <w:rPr>
          <w:rFonts w:cstheme="majorHAnsi"/>
        </w:rPr>
        <w:t> :</w:t>
      </w:r>
    </w:p>
    <w:tbl>
      <w:tblPr>
        <w:tblStyle w:val="Tableausimple1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E12871" w14:paraId="14BB8249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874B7E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Élément</w:t>
            </w:r>
          </w:p>
        </w:tc>
        <w:tc>
          <w:tcPr>
            <w:tcW w:w="4742" w:type="dxa"/>
          </w:tcPr>
          <w:p w14:paraId="40BFAF79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Exemple</w:t>
            </w:r>
          </w:p>
        </w:tc>
      </w:tr>
      <w:tr w:rsidR="00E12871" w:rsidRPr="00A07844" w14:paraId="60C213DF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881EF60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Serveur</w:t>
            </w:r>
            <w:r>
              <w:rPr>
                <w:rFonts w:cstheme="majorHAnsi"/>
                <w:lang w:val="fr-CH"/>
              </w:rPr>
              <w:t xml:space="preserve"> </w:t>
            </w:r>
            <w:proofErr w:type="spellStart"/>
            <w:r>
              <w:rPr>
                <w:rFonts w:cstheme="majorHAnsi"/>
                <w:lang w:val="fr-CH"/>
              </w:rPr>
              <w:t>Staging</w:t>
            </w:r>
            <w:proofErr w:type="spellEnd"/>
          </w:p>
        </w:tc>
        <w:tc>
          <w:tcPr>
            <w:tcW w:w="4742" w:type="dxa"/>
          </w:tcPr>
          <w:p w14:paraId="2BC9334E" w14:textId="77777777" w:rsidR="00E12871" w:rsidRDefault="00000000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hyperlink r:id="rId13" w:history="1">
              <w:r w:rsidR="00E12871" w:rsidRPr="00FA1E1D">
                <w:rPr>
                  <w:rStyle w:val="Lienhypertexte"/>
                  <w:lang w:val="fr-CH"/>
                </w:rPr>
                <w:t>https://staging.todo-app.etml.ch</w:t>
              </w:r>
            </w:hyperlink>
            <w:r w:rsidR="00E12871" w:rsidRPr="00FA1E1D">
              <w:rPr>
                <w:lang w:val="fr-CH"/>
              </w:rPr>
              <w:t xml:space="preserve"> </w:t>
            </w:r>
          </w:p>
        </w:tc>
      </w:tr>
      <w:tr w:rsidR="00E12871" w14:paraId="123500C8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081385E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Base de données</w:t>
            </w:r>
          </w:p>
        </w:tc>
        <w:tc>
          <w:tcPr>
            <w:tcW w:w="4742" w:type="dxa"/>
          </w:tcPr>
          <w:p w14:paraId="485C2645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MongoDB – données anonymisées</w:t>
            </w:r>
          </w:p>
        </w:tc>
      </w:tr>
      <w:tr w:rsidR="00E12871" w:rsidRPr="00E3458B" w14:paraId="64074B33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66BB8B9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Navigateurs</w:t>
            </w:r>
          </w:p>
        </w:tc>
        <w:tc>
          <w:tcPr>
            <w:tcW w:w="4742" w:type="dxa"/>
          </w:tcPr>
          <w:p w14:paraId="3D9A504C" w14:textId="77777777" w:rsidR="00E12871" w:rsidRPr="002B5BE6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684083">
              <w:rPr>
                <w:rFonts w:cstheme="majorHAnsi"/>
              </w:rPr>
              <w:t>Chrome v1</w:t>
            </w:r>
            <w:r>
              <w:rPr>
                <w:rFonts w:cstheme="majorHAnsi"/>
              </w:rPr>
              <w:t xml:space="preserve">42 </w:t>
            </w:r>
            <w:r w:rsidRPr="004D1543">
              <w:rPr>
                <w:rFonts w:cstheme="majorHAnsi"/>
              </w:rPr>
              <w:t>(64-bit)</w:t>
            </w:r>
            <w:r w:rsidRPr="00684083">
              <w:rPr>
                <w:rFonts w:cstheme="majorHAnsi"/>
              </w:rPr>
              <w:t>,  Firefox v</w:t>
            </w:r>
            <w:r>
              <w:t xml:space="preserve"> </w:t>
            </w:r>
            <w:r w:rsidRPr="004D1543">
              <w:rPr>
                <w:rFonts w:cstheme="majorHAnsi"/>
              </w:rPr>
              <w:t>145.0.1 (64-bit)</w:t>
            </w:r>
            <w:r w:rsidRPr="00684083">
              <w:rPr>
                <w:rFonts w:cstheme="majorHAnsi"/>
              </w:rPr>
              <w:t>, Edge v1</w:t>
            </w:r>
            <w:r>
              <w:rPr>
                <w:rFonts w:cstheme="majorHAnsi"/>
              </w:rPr>
              <w:t xml:space="preserve">42 </w:t>
            </w:r>
            <w:r w:rsidRPr="004D1543">
              <w:rPr>
                <w:rFonts w:cstheme="majorHAnsi"/>
              </w:rPr>
              <w:t>(64-bit)</w:t>
            </w:r>
          </w:p>
        </w:tc>
      </w:tr>
      <w:tr w:rsidR="00E12871" w:rsidRPr="00A07844" w14:paraId="55AB30C3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06DCCA5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Déploiement</w:t>
            </w:r>
          </w:p>
        </w:tc>
        <w:tc>
          <w:tcPr>
            <w:tcW w:w="4742" w:type="dxa"/>
          </w:tcPr>
          <w:p w14:paraId="5F4ADA7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Automatisé via GitHub Actions CI/CD</w:t>
            </w:r>
          </w:p>
        </w:tc>
      </w:tr>
      <w:tr w:rsidR="00E12871" w14:paraId="53C783D7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37A9184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Fréquence de rafraîchissement</w:t>
            </w:r>
          </w:p>
        </w:tc>
        <w:tc>
          <w:tcPr>
            <w:tcW w:w="4742" w:type="dxa"/>
          </w:tcPr>
          <w:p w14:paraId="302D4547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Hebdomadaire</w:t>
            </w:r>
          </w:p>
        </w:tc>
      </w:tr>
      <w:tr w:rsidR="00E12871" w:rsidRPr="00A07844" w14:paraId="2D1A7791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819C126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Sauvegarde</w:t>
            </w:r>
            <w:r>
              <w:rPr>
                <w:rFonts w:cstheme="majorHAnsi"/>
                <w:lang w:val="fr-CH"/>
              </w:rPr>
              <w:t>s</w:t>
            </w:r>
          </w:p>
        </w:tc>
        <w:tc>
          <w:tcPr>
            <w:tcW w:w="4742" w:type="dxa"/>
          </w:tcPr>
          <w:p w14:paraId="7F1393CF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684083">
              <w:rPr>
                <w:rFonts w:cstheme="majorHAnsi"/>
                <w:lang w:val="fr-CH"/>
              </w:rPr>
              <w:t>vant</w:t>
            </w:r>
            <w:proofErr w:type="spellEnd"/>
            <w:r w:rsidRPr="00684083">
              <w:rPr>
                <w:rFonts w:cstheme="majorHAnsi"/>
                <w:lang w:val="fr-CH"/>
              </w:rPr>
              <w:t xml:space="preserve"> chaque campagne de test</w:t>
            </w:r>
          </w:p>
        </w:tc>
      </w:tr>
      <w:tr w:rsidR="00E12871" w:rsidRPr="00A07844" w14:paraId="74B17FF9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B69C9D1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Nettoyage</w:t>
            </w:r>
          </w:p>
        </w:tc>
        <w:tc>
          <w:tcPr>
            <w:tcW w:w="4742" w:type="dxa"/>
          </w:tcPr>
          <w:p w14:paraId="54705674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Script de réinitialisation des données</w:t>
            </w:r>
          </w:p>
        </w:tc>
      </w:tr>
    </w:tbl>
    <w:p w14:paraId="58875982" w14:textId="24DDBB83" w:rsidR="00E12871" w:rsidRPr="00C354D8" w:rsidRDefault="00ED2052" w:rsidP="00E12871">
      <w:pPr>
        <w:pStyle w:val="Titre3"/>
      </w:pPr>
      <w:r>
        <w:t xml:space="preserve"> </w:t>
      </w:r>
      <w:bookmarkStart w:id="20" w:name="_Toc215757532"/>
      <w:r w:rsidR="00E12871" w:rsidRPr="00C354D8">
        <w:t>Outils de test</w:t>
      </w:r>
      <w:bookmarkEnd w:id="20"/>
    </w:p>
    <w:p w14:paraId="5B81B959" w14:textId="77777777" w:rsidR="00E12871" w:rsidRPr="002A25A0" w:rsidRDefault="00E12871">
      <w:pPr>
        <w:pStyle w:val="Paragraphedeliste"/>
        <w:numPr>
          <w:ilvl w:val="0"/>
          <w:numId w:val="13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unitaires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Jest</w:t>
      </w:r>
      <w:proofErr w:type="spellEnd"/>
    </w:p>
    <w:p w14:paraId="1AB08578" w14:textId="77777777" w:rsidR="00E12871" w:rsidRPr="002A25A0" w:rsidRDefault="00E12871">
      <w:pPr>
        <w:pStyle w:val="Paragraphedeliste"/>
        <w:numPr>
          <w:ilvl w:val="0"/>
          <w:numId w:val="13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API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Supertest</w:t>
      </w:r>
      <w:proofErr w:type="spellEnd"/>
    </w:p>
    <w:p w14:paraId="00FD02EC" w14:textId="77777777" w:rsidR="00E12871" w:rsidRPr="002A25A0" w:rsidRDefault="00E12871">
      <w:pPr>
        <w:pStyle w:val="Paragraphedeliste"/>
        <w:numPr>
          <w:ilvl w:val="0"/>
          <w:numId w:val="13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E2E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Cypress</w:t>
      </w:r>
      <w:proofErr w:type="spellEnd"/>
    </w:p>
    <w:p w14:paraId="0565BF4D" w14:textId="77777777" w:rsidR="00E12871" w:rsidRPr="002A25A0" w:rsidRDefault="00E12871">
      <w:pPr>
        <w:pStyle w:val="Paragraphedeliste"/>
        <w:numPr>
          <w:ilvl w:val="0"/>
          <w:numId w:val="13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CI/CD</w:t>
      </w:r>
      <w:r w:rsidRPr="002A25A0">
        <w:rPr>
          <w:rFonts w:cstheme="majorHAnsi"/>
        </w:rPr>
        <w:t xml:space="preserve"> : GitHub Actions</w:t>
      </w:r>
    </w:p>
    <w:p w14:paraId="2B689CDB" w14:textId="77777777" w:rsidR="00E12871" w:rsidRPr="002A25A0" w:rsidRDefault="00E12871">
      <w:pPr>
        <w:pStyle w:val="Paragraphedeliste"/>
        <w:numPr>
          <w:ilvl w:val="0"/>
          <w:numId w:val="13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Monitoring qualité</w:t>
      </w:r>
      <w:r w:rsidRPr="002A25A0">
        <w:rPr>
          <w:rFonts w:cstheme="majorHAnsi"/>
        </w:rPr>
        <w:t xml:space="preserve"> : Lint (</w:t>
      </w:r>
      <w:proofErr w:type="spellStart"/>
      <w:r w:rsidRPr="002A25A0">
        <w:rPr>
          <w:rFonts w:cstheme="majorHAnsi"/>
        </w:rPr>
        <w:t>ESLint</w:t>
      </w:r>
      <w:proofErr w:type="spellEnd"/>
      <w:r w:rsidRPr="002A25A0">
        <w:rPr>
          <w:rFonts w:cstheme="majorHAnsi"/>
        </w:rPr>
        <w:t>), Audit (</w:t>
      </w:r>
      <w:proofErr w:type="spellStart"/>
      <w:r w:rsidRPr="002A25A0">
        <w:rPr>
          <w:rFonts w:cstheme="majorHAnsi"/>
        </w:rPr>
        <w:t>npm</w:t>
      </w:r>
      <w:proofErr w:type="spellEnd"/>
      <w:r w:rsidRPr="002A25A0">
        <w:rPr>
          <w:rFonts w:cstheme="majorHAnsi"/>
        </w:rPr>
        <w:t xml:space="preserve"> audit)</w:t>
      </w:r>
    </w:p>
    <w:p w14:paraId="67563F27" w14:textId="77777777" w:rsidR="00E12871" w:rsidRPr="00725733" w:rsidRDefault="00E12871">
      <w:pPr>
        <w:pStyle w:val="Paragraphedeliste"/>
        <w:numPr>
          <w:ilvl w:val="0"/>
          <w:numId w:val="13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DB</w:t>
      </w:r>
      <w:r w:rsidRPr="002A25A0">
        <w:rPr>
          <w:rFonts w:cstheme="majorHAnsi"/>
        </w:rPr>
        <w:t xml:space="preserve"> : MySQL + scripts de réinitialisation</w:t>
      </w:r>
    </w:p>
    <w:p w14:paraId="72C1A18E" w14:textId="5CF1474D" w:rsidR="00E12871" w:rsidRDefault="00ED2052" w:rsidP="00E12871">
      <w:pPr>
        <w:pStyle w:val="Titre3"/>
      </w:pPr>
      <w:r>
        <w:lastRenderedPageBreak/>
        <w:t xml:space="preserve"> </w:t>
      </w:r>
      <w:bookmarkStart w:id="21" w:name="_Toc215757533"/>
      <w:r w:rsidR="00E12871" w:rsidRPr="00C354D8">
        <w:t>Planification</w:t>
      </w:r>
      <w:bookmarkEnd w:id="21"/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420"/>
        <w:gridCol w:w="4420"/>
      </w:tblGrid>
      <w:tr w:rsidR="00E12871" w14:paraId="5896638C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095FB9C7" w14:textId="77777777" w:rsidR="00E12871" w:rsidRDefault="00E12871" w:rsidP="00857600">
            <w:pPr>
              <w:rPr>
                <w:lang w:val="fr-CH"/>
              </w:rPr>
            </w:pPr>
            <w:r>
              <w:rPr>
                <w:b w:val="0"/>
                <w:bCs w:val="0"/>
              </w:rPr>
              <w:t>Phase</w:t>
            </w:r>
          </w:p>
        </w:tc>
        <w:tc>
          <w:tcPr>
            <w:tcW w:w="4420" w:type="dxa"/>
          </w:tcPr>
          <w:p w14:paraId="3866BE11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Activités</w:t>
            </w:r>
            <w:proofErr w:type="spellEnd"/>
          </w:p>
        </w:tc>
      </w:tr>
      <w:tr w:rsidR="00E12871" w:rsidRPr="00A07844" w14:paraId="581D10C4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C75D5BE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DEV</w:t>
            </w:r>
          </w:p>
        </w:tc>
        <w:tc>
          <w:tcPr>
            <w:tcW w:w="4420" w:type="dxa"/>
          </w:tcPr>
          <w:p w14:paraId="6F95925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unitaires après chaque fonctionnalité backend</w:t>
            </w:r>
          </w:p>
        </w:tc>
      </w:tr>
      <w:tr w:rsidR="00E12871" w14:paraId="72786D38" w14:textId="77777777" w:rsidTr="00857600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6E190957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INT</w:t>
            </w:r>
          </w:p>
        </w:tc>
        <w:tc>
          <w:tcPr>
            <w:tcW w:w="4420" w:type="dxa"/>
          </w:tcPr>
          <w:p w14:paraId="51883C26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t xml:space="preserve">Tests </w:t>
            </w:r>
            <w:proofErr w:type="spellStart"/>
            <w:r>
              <w:t>d’intégration</w:t>
            </w:r>
            <w:proofErr w:type="spellEnd"/>
            <w:r>
              <w:t xml:space="preserve"> </w:t>
            </w:r>
            <w:proofErr w:type="spellStart"/>
            <w:r>
              <w:t>hebdomadaires</w:t>
            </w:r>
            <w:proofErr w:type="spellEnd"/>
          </w:p>
        </w:tc>
      </w:tr>
      <w:tr w:rsidR="00E12871" w:rsidRPr="00A07844" w14:paraId="45DED3F6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103015F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Staging</w:t>
            </w:r>
          </w:p>
        </w:tc>
        <w:tc>
          <w:tcPr>
            <w:tcW w:w="4420" w:type="dxa"/>
          </w:tcPr>
          <w:p w14:paraId="3B584F16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E2E + tests utilisateurs sur chaque Release Candidate</w:t>
            </w:r>
          </w:p>
        </w:tc>
      </w:tr>
      <w:tr w:rsidR="00E12871" w:rsidRPr="00A07844" w14:paraId="2A1C8295" w14:textId="77777777" w:rsidTr="00857600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0765D76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Production</w:t>
            </w:r>
          </w:p>
        </w:tc>
        <w:tc>
          <w:tcPr>
            <w:tcW w:w="4420" w:type="dxa"/>
          </w:tcPr>
          <w:p w14:paraId="27EC2A39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rapides &amp; monitoring après déploiement</w:t>
            </w:r>
          </w:p>
        </w:tc>
      </w:tr>
    </w:tbl>
    <w:p w14:paraId="22CA589C" w14:textId="77777777" w:rsidR="00E12871" w:rsidRPr="00FE15A6" w:rsidRDefault="00E12871" w:rsidP="00E12871"/>
    <w:p w14:paraId="47B62147" w14:textId="2F492A05" w:rsidR="00E12871" w:rsidRDefault="00ED2052" w:rsidP="00E12871">
      <w:pPr>
        <w:pStyle w:val="Titre3"/>
      </w:pPr>
      <w:r>
        <w:t xml:space="preserve"> </w:t>
      </w:r>
      <w:bookmarkStart w:id="22" w:name="_Toc215757534"/>
      <w:r w:rsidR="00E12871" w:rsidRPr="00C354D8">
        <w:t>Critères d’entrée et de sortie</w:t>
      </w:r>
      <w:bookmarkEnd w:id="22"/>
    </w:p>
    <w:p w14:paraId="31277B02" w14:textId="77777777" w:rsidR="00E12871" w:rsidRPr="00036286" w:rsidRDefault="00E12871" w:rsidP="00E12871">
      <w:r w:rsidRPr="00036286">
        <w:rPr>
          <w:b/>
          <w:bCs/>
        </w:rPr>
        <w:t>Entrée :</w:t>
      </w:r>
    </w:p>
    <w:p w14:paraId="52A6C9E0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>Le code est terminé et validé par le développeur (</w:t>
      </w:r>
      <w:proofErr w:type="spellStart"/>
      <w:r w:rsidRPr="007461D0">
        <w:t>review</w:t>
      </w:r>
      <w:proofErr w:type="spellEnd"/>
      <w:r w:rsidRPr="007461D0">
        <w:t xml:space="preserve"> interne).</w:t>
      </w:r>
    </w:p>
    <w:p w14:paraId="639B8185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>Les environnements sont opérationnels (backend, frontend, DB).</w:t>
      </w:r>
    </w:p>
    <w:p w14:paraId="5FC4C1C7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>Les dépendances sont installées (</w:t>
      </w:r>
      <w:proofErr w:type="spellStart"/>
      <w:r w:rsidRPr="007461D0">
        <w:t>npm</w:t>
      </w:r>
      <w:proofErr w:type="spellEnd"/>
      <w:r w:rsidRPr="007461D0">
        <w:t xml:space="preserve"> </w:t>
      </w:r>
      <w:proofErr w:type="spellStart"/>
      <w:r w:rsidRPr="007461D0">
        <w:t>install</w:t>
      </w:r>
      <w:proofErr w:type="spellEnd"/>
      <w:r w:rsidRPr="007461D0">
        <w:t>).</w:t>
      </w:r>
    </w:p>
    <w:p w14:paraId="1A4ACFCE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>Le pipeline CI/CD est fonctionnel.</w:t>
      </w:r>
    </w:p>
    <w:p w14:paraId="4312C383" w14:textId="77777777" w:rsidR="00E12871" w:rsidRPr="00036286" w:rsidRDefault="00E12871" w:rsidP="00E12871">
      <w:r w:rsidRPr="00036286">
        <w:rPr>
          <w:b/>
          <w:bCs/>
        </w:rPr>
        <w:t>Sortie :</w:t>
      </w:r>
    </w:p>
    <w:p w14:paraId="41E362D7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 xml:space="preserve">Tous les tests unitaires critiques sont </w:t>
      </w:r>
      <w:r w:rsidRPr="007461D0">
        <w:rPr>
          <w:b/>
          <w:bCs/>
        </w:rPr>
        <w:t>verts</w:t>
      </w:r>
      <w:r w:rsidRPr="007461D0">
        <w:t>.</w:t>
      </w:r>
    </w:p>
    <w:p w14:paraId="4B539B4F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>Tous les tests E2E essentiels passent sur les 3 navigateurs.</w:t>
      </w:r>
    </w:p>
    <w:p w14:paraId="617A114B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>Aucun bug critique ou bloquant restant.</w:t>
      </w:r>
    </w:p>
    <w:p w14:paraId="22F66428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>Les bugs majeurs corrigés et vérifiés.</w:t>
      </w:r>
    </w:p>
    <w:p w14:paraId="616D1A50" w14:textId="77777777" w:rsidR="00E12871" w:rsidRPr="007461D0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>L’expérience utilisateur confirmée par une session manuelle.</w:t>
      </w:r>
    </w:p>
    <w:p w14:paraId="3197495A" w14:textId="77777777" w:rsidR="00E12871" w:rsidRPr="00725733" w:rsidRDefault="00E12871">
      <w:pPr>
        <w:pStyle w:val="Paragraphedeliste"/>
        <w:numPr>
          <w:ilvl w:val="0"/>
          <w:numId w:val="13"/>
        </w:numPr>
        <w:spacing w:after="200" w:line="276" w:lineRule="auto"/>
      </w:pPr>
      <w:r w:rsidRPr="007461D0">
        <w:t xml:space="preserve">Le taux de </w:t>
      </w:r>
      <w:proofErr w:type="spellStart"/>
      <w:r w:rsidRPr="007461D0">
        <w:t>coverage</w:t>
      </w:r>
      <w:proofErr w:type="spellEnd"/>
      <w:r w:rsidRPr="007461D0">
        <w:t xml:space="preserve"> est conforme (selon objectifs internes).</w:t>
      </w:r>
    </w:p>
    <w:p w14:paraId="13E5D6D1" w14:textId="1DBA86B0" w:rsidR="00E12871" w:rsidRPr="00C354D8" w:rsidRDefault="00E12871" w:rsidP="00E12871">
      <w:pPr>
        <w:pStyle w:val="Titre3"/>
      </w:pPr>
      <w:r>
        <w:t xml:space="preserve"> </w:t>
      </w:r>
      <w:bookmarkStart w:id="23" w:name="_Toc215757535"/>
      <w:r w:rsidRPr="00C354D8">
        <w:t>Risques et mesures d’atténuation</w:t>
      </w:r>
      <w:bookmarkEnd w:id="23"/>
    </w:p>
    <w:tbl>
      <w:tblPr>
        <w:tblStyle w:val="Tableausimple1"/>
        <w:tblW w:w="9080" w:type="dxa"/>
        <w:tblLook w:val="04A0" w:firstRow="1" w:lastRow="0" w:firstColumn="1" w:lastColumn="0" w:noHBand="0" w:noVBand="1"/>
      </w:tblPr>
      <w:tblGrid>
        <w:gridCol w:w="3026"/>
        <w:gridCol w:w="3027"/>
        <w:gridCol w:w="3027"/>
      </w:tblGrid>
      <w:tr w:rsidR="00E12871" w14:paraId="4661681D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736ED096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Risque</w:t>
            </w:r>
            <w:proofErr w:type="spellEnd"/>
          </w:p>
        </w:tc>
        <w:tc>
          <w:tcPr>
            <w:tcW w:w="3027" w:type="dxa"/>
          </w:tcPr>
          <w:p w14:paraId="7D450153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rPr>
                <w:b w:val="0"/>
                <w:bCs w:val="0"/>
              </w:rPr>
              <w:t>Impact</w:t>
            </w:r>
          </w:p>
        </w:tc>
        <w:tc>
          <w:tcPr>
            <w:tcW w:w="3027" w:type="dxa"/>
          </w:tcPr>
          <w:p w14:paraId="5B50D0A6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Mesure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d’atténuation</w:t>
            </w:r>
            <w:proofErr w:type="spellEnd"/>
          </w:p>
        </w:tc>
      </w:tr>
      <w:tr w:rsidR="00E12871" w14:paraId="65073D80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21E40B63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Pannes</w:t>
            </w:r>
            <w:proofErr w:type="spellEnd"/>
            <w:r>
              <w:t xml:space="preserve"> du backend</w:t>
            </w:r>
          </w:p>
        </w:tc>
        <w:tc>
          <w:tcPr>
            <w:tcW w:w="3027" w:type="dxa"/>
          </w:tcPr>
          <w:p w14:paraId="44958931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Rupture des E2E</w:t>
            </w:r>
          </w:p>
        </w:tc>
        <w:tc>
          <w:tcPr>
            <w:tcW w:w="3027" w:type="dxa"/>
          </w:tcPr>
          <w:p w14:paraId="37BCE76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  <w:r>
              <w:t xml:space="preserve"> + supervision logs</w:t>
            </w:r>
          </w:p>
        </w:tc>
      </w:tr>
      <w:tr w:rsidR="00E12871" w14:paraId="1ACDACD4" w14:textId="77777777" w:rsidTr="0085760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61CF4FD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Différences</w:t>
            </w:r>
            <w:proofErr w:type="spellEnd"/>
            <w:r>
              <w:t xml:space="preserve"> </w:t>
            </w:r>
            <w:proofErr w:type="spellStart"/>
            <w:r>
              <w:t>navigateurs</w:t>
            </w:r>
            <w:proofErr w:type="spellEnd"/>
          </w:p>
        </w:tc>
        <w:tc>
          <w:tcPr>
            <w:tcW w:w="3027" w:type="dxa"/>
          </w:tcPr>
          <w:p w14:paraId="693693A4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Bugs </w:t>
            </w:r>
            <w:proofErr w:type="spellStart"/>
            <w:r>
              <w:t>d’affichage</w:t>
            </w:r>
            <w:proofErr w:type="spellEnd"/>
          </w:p>
        </w:tc>
        <w:tc>
          <w:tcPr>
            <w:tcW w:w="3027" w:type="dxa"/>
          </w:tcPr>
          <w:p w14:paraId="6DCADEA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Cypress multi-</w:t>
            </w:r>
            <w:proofErr w:type="spellStart"/>
            <w:r>
              <w:t>navigateurs</w:t>
            </w:r>
            <w:proofErr w:type="spellEnd"/>
          </w:p>
        </w:tc>
      </w:tr>
      <w:tr w:rsidR="00E12871" w14:paraId="43E14E73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5F6BFEFB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Erreurs</w:t>
            </w:r>
            <w:proofErr w:type="spellEnd"/>
            <w:r>
              <w:t xml:space="preserve"> MySQL</w:t>
            </w:r>
          </w:p>
        </w:tc>
        <w:tc>
          <w:tcPr>
            <w:tcW w:w="3027" w:type="dxa"/>
          </w:tcPr>
          <w:p w14:paraId="4D21C557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Perte</w:t>
            </w:r>
            <w:proofErr w:type="spellEnd"/>
            <w:r>
              <w:t xml:space="preserve"> de données</w:t>
            </w:r>
          </w:p>
        </w:tc>
        <w:tc>
          <w:tcPr>
            <w:tcW w:w="3027" w:type="dxa"/>
          </w:tcPr>
          <w:p w14:paraId="239C7280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Sauvegardes</w:t>
            </w:r>
            <w:proofErr w:type="spellEnd"/>
            <w:r>
              <w:t xml:space="preserve"> + DB staging </w:t>
            </w:r>
            <w:proofErr w:type="spellStart"/>
            <w:r>
              <w:t>dédiée</w:t>
            </w:r>
            <w:proofErr w:type="spellEnd"/>
          </w:p>
        </w:tc>
      </w:tr>
      <w:tr w:rsidR="00E12871" w:rsidRPr="00A07844" w14:paraId="77D0AEF9" w14:textId="77777777" w:rsidTr="00857600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358B633A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Mauvaise</w:t>
            </w:r>
            <w:proofErr w:type="spellEnd"/>
            <w:r>
              <w:t xml:space="preserve"> configuration CI/CD</w:t>
            </w:r>
          </w:p>
        </w:tc>
        <w:tc>
          <w:tcPr>
            <w:tcW w:w="3027" w:type="dxa"/>
          </w:tcPr>
          <w:p w14:paraId="3F6A6C8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Déploiement</w:t>
            </w:r>
            <w:proofErr w:type="spellEnd"/>
            <w:r>
              <w:t xml:space="preserve"> impossible</w:t>
            </w:r>
          </w:p>
        </w:tc>
        <w:tc>
          <w:tcPr>
            <w:tcW w:w="3027" w:type="dxa"/>
          </w:tcPr>
          <w:p w14:paraId="70D35E2C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BA6BB2">
              <w:rPr>
                <w:lang w:val="fr-CH"/>
              </w:rPr>
              <w:t xml:space="preserve">Tests automatiques CI + </w:t>
            </w:r>
            <w:proofErr w:type="spellStart"/>
            <w:r w:rsidRPr="00BA6BB2">
              <w:rPr>
                <w:lang w:val="fr-CH"/>
              </w:rPr>
              <w:t>debug</w:t>
            </w:r>
            <w:proofErr w:type="spellEnd"/>
            <w:r w:rsidRPr="00BA6BB2">
              <w:rPr>
                <w:lang w:val="fr-CH"/>
              </w:rPr>
              <w:t xml:space="preserve"> </w:t>
            </w:r>
            <w:proofErr w:type="spellStart"/>
            <w:r w:rsidRPr="00BA6BB2">
              <w:rPr>
                <w:lang w:val="fr-CH"/>
              </w:rPr>
              <w:t>ssh</w:t>
            </w:r>
            <w:proofErr w:type="spellEnd"/>
          </w:p>
        </w:tc>
      </w:tr>
      <w:tr w:rsidR="00E12871" w14:paraId="790085DE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1BD5835D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>
              <w:t xml:space="preserve">Données </w:t>
            </w:r>
            <w:proofErr w:type="spellStart"/>
            <w:r>
              <w:t>incohérentes</w:t>
            </w:r>
            <w:proofErr w:type="spellEnd"/>
          </w:p>
        </w:tc>
        <w:tc>
          <w:tcPr>
            <w:tcW w:w="3027" w:type="dxa"/>
          </w:tcPr>
          <w:p w14:paraId="691D58D4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Erreurs</w:t>
            </w:r>
            <w:proofErr w:type="spellEnd"/>
            <w:r>
              <w:t xml:space="preserve"> UI</w:t>
            </w:r>
          </w:p>
        </w:tc>
        <w:tc>
          <w:tcPr>
            <w:tcW w:w="3027" w:type="dxa"/>
          </w:tcPr>
          <w:p w14:paraId="25E5B940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Scripts de reset + seed DB</w:t>
            </w:r>
          </w:p>
        </w:tc>
      </w:tr>
      <w:tr w:rsidR="00E12871" w14:paraId="00E567F6" w14:textId="77777777" w:rsidTr="00857600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241C89A4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Mauvaise</w:t>
            </w:r>
            <w:proofErr w:type="spellEnd"/>
            <w:r>
              <w:t xml:space="preserve"> gestion du JWT</w:t>
            </w:r>
          </w:p>
        </w:tc>
        <w:tc>
          <w:tcPr>
            <w:tcW w:w="3027" w:type="dxa"/>
          </w:tcPr>
          <w:p w14:paraId="75D912F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Problèmes</w:t>
            </w:r>
            <w:proofErr w:type="spellEnd"/>
            <w:r>
              <w:t xml:space="preserve"> </w:t>
            </w:r>
            <w:proofErr w:type="spellStart"/>
            <w:r>
              <w:t>d’accès</w:t>
            </w:r>
            <w:proofErr w:type="spellEnd"/>
          </w:p>
        </w:tc>
        <w:tc>
          <w:tcPr>
            <w:tcW w:w="3027" w:type="dxa"/>
          </w:tcPr>
          <w:p w14:paraId="23B8BADD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  <w:r>
              <w:t xml:space="preserve"> auth + E2E login</w:t>
            </w:r>
          </w:p>
        </w:tc>
      </w:tr>
    </w:tbl>
    <w:p w14:paraId="7BD1FA44" w14:textId="77777777" w:rsidR="00E12871" w:rsidRDefault="00E12871" w:rsidP="00E12871">
      <w:pPr>
        <w:rPr>
          <w:rFonts w:cstheme="majorHAnsi"/>
        </w:rPr>
      </w:pPr>
    </w:p>
    <w:p w14:paraId="417B01DC" w14:textId="153E24FB" w:rsidR="00E12871" w:rsidRPr="00AB7E18" w:rsidRDefault="00E12871" w:rsidP="00E12871">
      <w:pPr>
        <w:pStyle w:val="Titre3"/>
      </w:pPr>
      <w:r>
        <w:lastRenderedPageBreak/>
        <w:t xml:space="preserve"> </w:t>
      </w:r>
      <w:bookmarkStart w:id="24" w:name="_Toc215757536"/>
      <w:r w:rsidRPr="00AB7E18">
        <w:t>Conclusion</w:t>
      </w:r>
      <w:r>
        <w:t xml:space="preserve"> de la Stratégie</w:t>
      </w:r>
      <w:bookmarkEnd w:id="24"/>
    </w:p>
    <w:p w14:paraId="27031D61" w14:textId="77777777" w:rsidR="00E12871" w:rsidRPr="00AB7E18" w:rsidRDefault="00E12871" w:rsidP="00E12871">
      <w:pPr>
        <w:jc w:val="both"/>
        <w:rPr>
          <w:rFonts w:cstheme="majorHAnsi"/>
        </w:rPr>
      </w:pPr>
      <w:r w:rsidRPr="00AB7E18">
        <w:rPr>
          <w:rFonts w:cstheme="majorHAnsi"/>
        </w:rPr>
        <w:t xml:space="preserve">Cette stratégie de test garantit une validation complète de l’application </w:t>
      </w:r>
      <w:proofErr w:type="spellStart"/>
      <w:r w:rsidRPr="00AB7E18">
        <w:rPr>
          <w:rFonts w:cstheme="majorHAnsi"/>
        </w:rPr>
        <w:t>Todo</w:t>
      </w:r>
      <w:proofErr w:type="spellEnd"/>
      <w:r w:rsidRPr="00AB7E18">
        <w:rPr>
          <w:rFonts w:cstheme="majorHAnsi"/>
        </w:rPr>
        <w:t xml:space="preserve">, depuis la logique backend jusqu’à l’expérience utilisateur, tout en s’intégrant parfaitement dans le workflow CI/CD GitHub. Elle permet de détecter rapidement les anomalies, sécuriser le code, assurer un comportement stable et livrer un produit fiable sur les environnements </w:t>
      </w:r>
      <w:proofErr w:type="spellStart"/>
      <w:r w:rsidRPr="00AB7E18">
        <w:rPr>
          <w:rFonts w:cstheme="majorHAnsi"/>
        </w:rPr>
        <w:t>staging</w:t>
      </w:r>
      <w:proofErr w:type="spellEnd"/>
      <w:r w:rsidRPr="00AB7E18">
        <w:rPr>
          <w:rFonts w:cstheme="majorHAnsi"/>
        </w:rPr>
        <w:t xml:space="preserve"> puis production.</w:t>
      </w:r>
    </w:p>
    <w:p w14:paraId="3D8ADE84" w14:textId="77777777" w:rsidR="00E12871" w:rsidRDefault="00E12871" w:rsidP="00E12871">
      <w:pPr>
        <w:rPr>
          <w:rFonts w:cstheme="majorHAnsi"/>
        </w:rPr>
      </w:pPr>
    </w:p>
    <w:p w14:paraId="4A55EF69" w14:textId="43E633A4" w:rsidR="007A05E1" w:rsidRDefault="007A05E1" w:rsidP="007A05E1">
      <w:pPr>
        <w:pStyle w:val="Titre2"/>
      </w:pPr>
      <w:bookmarkStart w:id="25" w:name="_Toc215757537"/>
      <w:r w:rsidRPr="00B36D48">
        <w:t>Plan de Test</w:t>
      </w:r>
      <w:bookmarkEnd w:id="25"/>
    </w:p>
    <w:p w14:paraId="0DE2F6B5" w14:textId="696F652F" w:rsidR="006F73E9" w:rsidRDefault="00ED2052" w:rsidP="006F73E9">
      <w:pPr>
        <w:pStyle w:val="Titre3"/>
      </w:pPr>
      <w:r>
        <w:t xml:space="preserve"> </w:t>
      </w:r>
      <w:bookmarkStart w:id="26" w:name="_Toc215757538"/>
      <w:bookmarkStart w:id="27" w:name="_Hlk215149305"/>
      <w:r w:rsidR="006F73E9" w:rsidRPr="00B36D48">
        <w:t>Objectif</w:t>
      </w:r>
      <w:bookmarkEnd w:id="26"/>
    </w:p>
    <w:p w14:paraId="571F43A9" w14:textId="77777777" w:rsidR="006F73E9" w:rsidRDefault="006F73E9" w:rsidP="006F73E9">
      <w:pPr>
        <w:jc w:val="both"/>
        <w:rPr>
          <w:rFonts w:ascii="Times New Roman" w:hAnsi="Times New Roman"/>
          <w:sz w:val="24"/>
          <w:szCs w:val="24"/>
        </w:rPr>
      </w:pPr>
      <w:r w:rsidRPr="002B699F">
        <w:t xml:space="preserve">L’objectif de plan de test est de valider la qualité générale de l’application </w:t>
      </w:r>
      <w:proofErr w:type="spellStart"/>
      <w:r w:rsidRPr="002B699F">
        <w:t>Todo</w:t>
      </w:r>
      <w:proofErr w:type="spellEnd"/>
      <w:r w:rsidRPr="002B699F">
        <w:t xml:space="preserve"> après le premier déploiement. </w:t>
      </w:r>
      <w:r>
        <w:t>On</w:t>
      </w:r>
      <w:r w:rsidRPr="002B699F">
        <w:t xml:space="preserve"> veu</w:t>
      </w:r>
      <w:r>
        <w:t>t</w:t>
      </w:r>
      <w:r w:rsidRPr="002B699F">
        <w:t xml:space="preserve"> </w:t>
      </w:r>
      <w:r>
        <w:t>s</w:t>
      </w:r>
      <w:r w:rsidRPr="002B699F">
        <w:t>’assurer que toutes les fonctionnalités clés fonctionnent correctement, que l’expérience utilisateur reste fluide et que les erreurs critiques soient détectées et corrigées avant la mise en production finale.</w:t>
      </w:r>
      <w:r w:rsidRPr="00B8313F">
        <w:rPr>
          <w:rFonts w:ascii="Times New Roman" w:hAnsi="Times New Roman"/>
          <w:sz w:val="24"/>
          <w:szCs w:val="24"/>
        </w:rPr>
        <w:t xml:space="preserve"> </w:t>
      </w:r>
    </w:p>
    <w:p w14:paraId="6573964A" w14:textId="77777777" w:rsidR="006F73E9" w:rsidRPr="00B8313F" w:rsidRDefault="006F73E9" w:rsidP="006F73E9">
      <w:pPr>
        <w:jc w:val="both"/>
        <w:rPr>
          <w:rFonts w:asciiTheme="majorHAnsi" w:hAnsiTheme="majorHAnsi" w:cstheme="minorBidi"/>
          <w:sz w:val="22"/>
          <w:szCs w:val="22"/>
        </w:rPr>
      </w:pPr>
      <w:r>
        <w:t>On</w:t>
      </w:r>
      <w:r w:rsidRPr="002B699F">
        <w:t xml:space="preserve"> veu</w:t>
      </w:r>
      <w:r>
        <w:t>t</w:t>
      </w:r>
      <w:r w:rsidRPr="002B699F">
        <w:t xml:space="preserve"> </w:t>
      </w:r>
      <w:r w:rsidRPr="0072477F">
        <w:t>garantir que :</w:t>
      </w:r>
    </w:p>
    <w:p w14:paraId="1E59844E" w14:textId="32F6EAB2" w:rsidR="006F73E9" w:rsidRPr="00B8313F" w:rsidRDefault="0072477F">
      <w:pPr>
        <w:numPr>
          <w:ilvl w:val="0"/>
          <w:numId w:val="19"/>
        </w:numPr>
        <w:spacing w:after="200" w:line="276" w:lineRule="auto"/>
        <w:jc w:val="both"/>
      </w:pPr>
      <w:r w:rsidRPr="00B8313F">
        <w:t>Les</w:t>
      </w:r>
      <w:r w:rsidR="006F73E9" w:rsidRPr="00B8313F">
        <w:t xml:space="preserve"> fonctionnalités principales fonctionnent correctement (</w:t>
      </w:r>
      <w:proofErr w:type="spellStart"/>
      <w:r w:rsidR="006F73E9" w:rsidRPr="00B8313F">
        <w:t>signup</w:t>
      </w:r>
      <w:proofErr w:type="spellEnd"/>
      <w:r w:rsidR="006F73E9" w:rsidRPr="00B8313F">
        <w:t xml:space="preserve">, login, création et gestion des </w:t>
      </w:r>
      <w:proofErr w:type="spellStart"/>
      <w:r w:rsidR="006F73E9" w:rsidRPr="00B8313F">
        <w:t>todos</w:t>
      </w:r>
      <w:proofErr w:type="spellEnd"/>
      <w:r w:rsidR="006F73E9" w:rsidRPr="00B8313F">
        <w:t>, profil, recherche, thème sombre) ;</w:t>
      </w:r>
    </w:p>
    <w:p w14:paraId="6B355BA1" w14:textId="379E5577" w:rsidR="006F73E9" w:rsidRPr="00B8313F" w:rsidRDefault="0072477F">
      <w:pPr>
        <w:numPr>
          <w:ilvl w:val="0"/>
          <w:numId w:val="19"/>
        </w:numPr>
        <w:spacing w:after="200" w:line="276" w:lineRule="auto"/>
        <w:jc w:val="both"/>
      </w:pPr>
      <w:r w:rsidRPr="00B8313F">
        <w:t>L’expérience</w:t>
      </w:r>
      <w:r w:rsidR="006F73E9" w:rsidRPr="00B8313F">
        <w:t xml:space="preserve"> utilisateur est cohérente et sans crash ;</w:t>
      </w:r>
    </w:p>
    <w:p w14:paraId="790931A3" w14:textId="1F380192" w:rsidR="006F73E9" w:rsidRPr="00B8313F" w:rsidRDefault="0072477F">
      <w:pPr>
        <w:numPr>
          <w:ilvl w:val="0"/>
          <w:numId w:val="19"/>
        </w:numPr>
        <w:spacing w:after="200" w:line="276" w:lineRule="auto"/>
        <w:jc w:val="both"/>
      </w:pPr>
      <w:r w:rsidRPr="00B8313F">
        <w:t>Les</w:t>
      </w:r>
      <w:r w:rsidR="006F73E9" w:rsidRPr="00B8313F">
        <w:t xml:space="preserve"> anomalies critiques sont détectées et corrigées avant la mise en production </w:t>
      </w:r>
      <w:proofErr w:type="gramStart"/>
      <w:r w:rsidR="006F73E9" w:rsidRPr="00B8313F">
        <w:t>finale;</w:t>
      </w:r>
      <w:proofErr w:type="gramEnd"/>
    </w:p>
    <w:p w14:paraId="70C227AF" w14:textId="3E6865BE" w:rsidR="006F73E9" w:rsidRPr="00B8313F" w:rsidRDefault="0072477F">
      <w:pPr>
        <w:numPr>
          <w:ilvl w:val="0"/>
          <w:numId w:val="19"/>
        </w:numPr>
        <w:spacing w:after="200" w:line="276" w:lineRule="auto"/>
        <w:jc w:val="both"/>
      </w:pPr>
      <w:r w:rsidRPr="00B8313F">
        <w:t>Les</w:t>
      </w:r>
      <w:r w:rsidR="006F73E9" w:rsidRPr="00B8313F">
        <w:t xml:space="preserve"> comportements backend respectent la logique métier et les contraintes de la base de données.</w:t>
      </w:r>
    </w:p>
    <w:p w14:paraId="63794CF3" w14:textId="64C8D74D" w:rsidR="006F73E9" w:rsidRPr="00B8313F" w:rsidRDefault="006F73E9" w:rsidP="006F73E9">
      <w:pPr>
        <w:spacing w:after="200" w:line="276" w:lineRule="auto"/>
        <w:jc w:val="both"/>
      </w:pPr>
      <w:r w:rsidRPr="00B8313F">
        <w:t xml:space="preserve">Ce plan couvre </w:t>
      </w:r>
      <w:r w:rsidRPr="002B699F">
        <w:t xml:space="preserve">trois types de </w:t>
      </w:r>
      <w:r w:rsidR="0072477F" w:rsidRPr="002B699F">
        <w:t>tests</w:t>
      </w:r>
      <w:r w:rsidR="0072477F" w:rsidRPr="00B8313F">
        <w:t xml:space="preserve"> :</w:t>
      </w:r>
    </w:p>
    <w:p w14:paraId="3F89E12A" w14:textId="77777777" w:rsidR="006F73E9" w:rsidRPr="002B699F" w:rsidRDefault="006F73E9">
      <w:pPr>
        <w:numPr>
          <w:ilvl w:val="0"/>
          <w:numId w:val="17"/>
        </w:numPr>
        <w:spacing w:after="200" w:line="276" w:lineRule="auto"/>
      </w:pPr>
      <w:r w:rsidRPr="002B699F">
        <w:rPr>
          <w:b/>
          <w:bCs/>
        </w:rPr>
        <w:t>Tests unitaires (</w:t>
      </w:r>
      <w:proofErr w:type="spellStart"/>
      <w:r w:rsidRPr="002B699F">
        <w:rPr>
          <w:b/>
          <w:bCs/>
        </w:rPr>
        <w:t>Jest</w:t>
      </w:r>
      <w:proofErr w:type="spellEnd"/>
      <w:r w:rsidRPr="002B699F">
        <w:rPr>
          <w:b/>
          <w:bCs/>
        </w:rPr>
        <w:t xml:space="preserve"> + </w:t>
      </w:r>
      <w:proofErr w:type="spellStart"/>
      <w:r w:rsidRPr="002B699F">
        <w:rPr>
          <w:b/>
          <w:bCs/>
        </w:rPr>
        <w:t>Supertest</w:t>
      </w:r>
      <w:proofErr w:type="spellEnd"/>
      <w:r w:rsidRPr="002B699F">
        <w:rPr>
          <w:b/>
          <w:bCs/>
        </w:rPr>
        <w:t>)</w:t>
      </w:r>
      <w:r>
        <w:rPr>
          <w:b/>
          <w:bCs/>
        </w:rPr>
        <w:t>[backend]</w:t>
      </w:r>
    </w:p>
    <w:p w14:paraId="278FEEC3" w14:textId="77777777" w:rsidR="006F73E9" w:rsidRPr="006F73E9" w:rsidRDefault="006F73E9">
      <w:pPr>
        <w:numPr>
          <w:ilvl w:val="0"/>
          <w:numId w:val="17"/>
        </w:numPr>
        <w:spacing w:after="200" w:line="276" w:lineRule="auto"/>
        <w:rPr>
          <w:b/>
          <w:bCs/>
          <w:lang w:val="en-US"/>
        </w:rPr>
      </w:pPr>
      <w:r w:rsidRPr="006F73E9">
        <w:rPr>
          <w:b/>
          <w:bCs/>
          <w:lang w:val="en-US"/>
        </w:rPr>
        <w:t>Tests End-to-End (Cypress)[frontend]</w:t>
      </w:r>
    </w:p>
    <w:p w14:paraId="57C774E6" w14:textId="77777777" w:rsidR="006F73E9" w:rsidRPr="001F4D1A" w:rsidRDefault="006F73E9">
      <w:pPr>
        <w:pStyle w:val="Paragraphedeliste"/>
        <w:numPr>
          <w:ilvl w:val="0"/>
          <w:numId w:val="17"/>
        </w:numPr>
        <w:spacing w:after="200" w:line="276" w:lineRule="auto"/>
        <w:rPr>
          <w:b/>
          <w:bCs/>
        </w:rPr>
      </w:pPr>
      <w:r w:rsidRPr="001F4D1A">
        <w:rPr>
          <w:b/>
          <w:bCs/>
        </w:rPr>
        <w:t>Tests manuels exploratoires</w:t>
      </w:r>
    </w:p>
    <w:p w14:paraId="19DC6F07" w14:textId="77777777" w:rsidR="006F73E9" w:rsidRPr="002B699F" w:rsidRDefault="006F73E9" w:rsidP="006F73E9"/>
    <w:p w14:paraId="389C205B" w14:textId="5DC1BD1D" w:rsidR="006F73E9" w:rsidRDefault="006F73E9" w:rsidP="006F73E9">
      <w:pPr>
        <w:pStyle w:val="Titre3"/>
      </w:pPr>
      <w:r>
        <w:t xml:space="preserve"> </w:t>
      </w:r>
      <w:bookmarkStart w:id="28" w:name="_Toc215757539"/>
      <w:r>
        <w:t>Périmètre du test</w:t>
      </w:r>
      <w:bookmarkEnd w:id="28"/>
    </w:p>
    <w:p w14:paraId="58922178" w14:textId="77777777" w:rsidR="006F73E9" w:rsidRDefault="006F73E9" w:rsidP="006F73E9">
      <w:pPr>
        <w:rPr>
          <w:b/>
          <w:bCs/>
        </w:rPr>
      </w:pPr>
      <w:r w:rsidRPr="00B16763">
        <w:rPr>
          <w:b/>
          <w:bCs/>
        </w:rPr>
        <w:t>Inclus :</w:t>
      </w:r>
    </w:p>
    <w:p w14:paraId="791ACD56" w14:textId="7777777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>Création de compte / Authentification (</w:t>
      </w:r>
      <w:proofErr w:type="spellStart"/>
      <w:r w:rsidRPr="008269C7">
        <w:t>signup</w:t>
      </w:r>
      <w:proofErr w:type="spellEnd"/>
      <w:r w:rsidRPr="008269C7">
        <w:t xml:space="preserve">, login, </w:t>
      </w:r>
      <w:proofErr w:type="spellStart"/>
      <w:r w:rsidRPr="008269C7">
        <w:t>logout</w:t>
      </w:r>
      <w:proofErr w:type="spellEnd"/>
      <w:r w:rsidRPr="008269C7">
        <w:t>)</w:t>
      </w:r>
    </w:p>
    <w:p w14:paraId="144446CB" w14:textId="7777777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>Page Profil (nom, email, mot de passe, adresse, NPA, ville)</w:t>
      </w:r>
    </w:p>
    <w:p w14:paraId="1A5C989D" w14:textId="7777777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 xml:space="preserve">Ajout, édition, suppression des </w:t>
      </w:r>
      <w:proofErr w:type="spellStart"/>
      <w:r w:rsidRPr="008269C7">
        <w:t>Todos</w:t>
      </w:r>
      <w:proofErr w:type="spellEnd"/>
    </w:p>
    <w:p w14:paraId="6D5781B8" w14:textId="13EACEA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>Description et validation des champs</w:t>
      </w:r>
      <w:r w:rsidR="009159C4">
        <w:t xml:space="preserve"> </w:t>
      </w:r>
      <w:r w:rsidR="009159C4" w:rsidRPr="009159C4">
        <w:t xml:space="preserve">du formulaire (création compte, profil, </w:t>
      </w:r>
      <w:proofErr w:type="spellStart"/>
      <w:r w:rsidR="009159C4" w:rsidRPr="009159C4">
        <w:t>Todo</w:t>
      </w:r>
      <w:proofErr w:type="spellEnd"/>
      <w:r w:rsidR="009159C4" w:rsidRPr="009159C4">
        <w:t>) respectent les règles</w:t>
      </w:r>
      <w:r w:rsidR="009159C4">
        <w:t xml:space="preserve"> [</w:t>
      </w:r>
      <w:r w:rsidR="009159C4" w:rsidRPr="00ED2736">
        <w:rPr>
          <w:b/>
          <w:bCs/>
        </w:rPr>
        <w:t>Obligatoire / facultatif</w:t>
      </w:r>
      <w:r w:rsidR="009159C4">
        <w:t> ;</w:t>
      </w:r>
      <w:r w:rsidR="009159C4" w:rsidRPr="009159C4">
        <w:t xml:space="preserve"> </w:t>
      </w:r>
      <w:r w:rsidR="009159C4" w:rsidRPr="00ED2736">
        <w:rPr>
          <w:b/>
          <w:bCs/>
        </w:rPr>
        <w:t xml:space="preserve">Format </w:t>
      </w:r>
      <w:r w:rsidR="009159C4" w:rsidRPr="009159C4">
        <w:t>: email valide, NPA uniquement numérique, date valide</w:t>
      </w:r>
      <w:r w:rsidR="009159C4">
        <w:t> </w:t>
      </w:r>
      <w:r w:rsidR="009159C4" w:rsidRPr="009159C4">
        <w:t xml:space="preserve">; </w:t>
      </w:r>
      <w:r w:rsidR="009159C4" w:rsidRPr="009159C4">
        <w:rPr>
          <w:b/>
          <w:bCs/>
        </w:rPr>
        <w:t>Longueur maximale</w:t>
      </w:r>
      <w:r w:rsidR="009159C4">
        <w:t> ;</w:t>
      </w:r>
      <w:r w:rsidR="009159C4" w:rsidRPr="009159C4">
        <w:t xml:space="preserve"> </w:t>
      </w:r>
      <w:r w:rsidR="009159C4" w:rsidRPr="00425F03">
        <w:rPr>
          <w:b/>
          <w:bCs/>
        </w:rPr>
        <w:t>Messages d’erreur</w:t>
      </w:r>
      <w:r w:rsidR="009159C4" w:rsidRPr="009159C4">
        <w:t xml:space="preserve"> clairs et compréhensibles pour l’utilisateur</w:t>
      </w:r>
      <w:r w:rsidR="009159C4">
        <w:t>]</w:t>
      </w:r>
    </w:p>
    <w:p w14:paraId="51186302" w14:textId="7777777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>Barre de recherche</w:t>
      </w:r>
    </w:p>
    <w:p w14:paraId="2F9B249C" w14:textId="7777777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>Gestion du texte long</w:t>
      </w:r>
    </w:p>
    <w:p w14:paraId="6DD84930" w14:textId="7777777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 xml:space="preserve">Navigation (menu, </w:t>
      </w:r>
      <w:proofErr w:type="spellStart"/>
      <w:r w:rsidRPr="008269C7">
        <w:t>footer</w:t>
      </w:r>
      <w:proofErr w:type="spellEnd"/>
      <w:r w:rsidRPr="008269C7">
        <w:t>, liens, thème clair/sombre)</w:t>
      </w:r>
    </w:p>
    <w:p w14:paraId="1D7CB272" w14:textId="77777777" w:rsidR="006F73E9" w:rsidRPr="006F73E9" w:rsidRDefault="006F73E9">
      <w:pPr>
        <w:pStyle w:val="Paragraphedeliste"/>
        <w:numPr>
          <w:ilvl w:val="0"/>
          <w:numId w:val="17"/>
        </w:numPr>
        <w:spacing w:after="200" w:line="276" w:lineRule="auto"/>
        <w:rPr>
          <w:lang w:val="en-US"/>
        </w:rPr>
      </w:pPr>
      <w:r w:rsidRPr="006F73E9">
        <w:rPr>
          <w:lang w:val="en-US"/>
        </w:rPr>
        <w:t>Backend (routes /auth, /users, /</w:t>
      </w:r>
      <w:proofErr w:type="spellStart"/>
      <w:r w:rsidRPr="006F73E9">
        <w:rPr>
          <w:lang w:val="en-US"/>
        </w:rPr>
        <w:t>todos</w:t>
      </w:r>
      <w:proofErr w:type="spellEnd"/>
      <w:r w:rsidRPr="006F73E9">
        <w:rPr>
          <w:lang w:val="en-US"/>
        </w:rPr>
        <w:t>)</w:t>
      </w:r>
    </w:p>
    <w:p w14:paraId="53D68A91" w14:textId="7777777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>Base de données MySQL (contrôles de contraintes)</w:t>
      </w:r>
    </w:p>
    <w:p w14:paraId="688EBDA1" w14:textId="77777777" w:rsidR="006F73E9" w:rsidRPr="008269C7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8269C7">
        <w:t xml:space="preserve">Pipeline CI/CD (tests + </w:t>
      </w:r>
      <w:proofErr w:type="spellStart"/>
      <w:r w:rsidRPr="008269C7">
        <w:t>build</w:t>
      </w:r>
      <w:proofErr w:type="spellEnd"/>
      <w:r w:rsidRPr="008269C7">
        <w:t>)</w:t>
      </w:r>
    </w:p>
    <w:p w14:paraId="470DCB57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lastRenderedPageBreak/>
        <w:t>Exclus :</w:t>
      </w:r>
    </w:p>
    <w:p w14:paraId="773E9A20" w14:textId="77777777" w:rsidR="006F73E9" w:rsidRPr="00B23530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B23530">
        <w:t>Partage de tâches entre utilisateurs</w:t>
      </w:r>
    </w:p>
    <w:p w14:paraId="37ABAF71" w14:textId="77777777" w:rsidR="006F73E9" w:rsidRPr="00B23530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B23530">
        <w:t>Archivage avancé</w:t>
      </w:r>
    </w:p>
    <w:p w14:paraId="50765898" w14:textId="77777777" w:rsidR="006F73E9" w:rsidRPr="00B23530" w:rsidRDefault="006F73E9">
      <w:pPr>
        <w:pStyle w:val="Paragraphedeliste"/>
        <w:numPr>
          <w:ilvl w:val="0"/>
          <w:numId w:val="17"/>
        </w:numPr>
        <w:spacing w:after="200" w:line="276" w:lineRule="auto"/>
      </w:pPr>
      <w:r w:rsidRPr="00B23530">
        <w:t>Tests de charge ou performance</w:t>
      </w:r>
    </w:p>
    <w:p w14:paraId="67319130" w14:textId="77777777" w:rsidR="006F73E9" w:rsidRPr="009B460C" w:rsidRDefault="006F73E9" w:rsidP="006F73E9"/>
    <w:p w14:paraId="739BD3B3" w14:textId="4A9C54CC" w:rsidR="006F73E9" w:rsidRDefault="006F73E9" w:rsidP="006F73E9">
      <w:pPr>
        <w:pStyle w:val="Titre3"/>
      </w:pPr>
      <w:r>
        <w:t xml:space="preserve"> </w:t>
      </w:r>
      <w:bookmarkStart w:id="29" w:name="_Toc215757540"/>
      <w:r>
        <w:t>Versions</w:t>
      </w:r>
      <w:bookmarkEnd w:id="29"/>
      <w:r>
        <w:t xml:space="preserve"> </w:t>
      </w:r>
    </w:p>
    <w:p w14:paraId="3C155E22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Frontend : Vue.js 3</w:t>
      </w:r>
    </w:p>
    <w:p w14:paraId="1AC90B9B" w14:textId="587AE7A5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Backend : Node.js v</w:t>
      </w:r>
      <w:r w:rsidR="00AC30F7">
        <w:rPr>
          <w:b/>
          <w:bCs/>
        </w:rPr>
        <w:t>20</w:t>
      </w:r>
    </w:p>
    <w:p w14:paraId="2DCEF733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Base de données : MySQL 8.2</w:t>
      </w:r>
    </w:p>
    <w:p w14:paraId="77EE3AB6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Application : v1.0.0</w:t>
      </w:r>
    </w:p>
    <w:p w14:paraId="094F5A7F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Outils de test :</w:t>
      </w:r>
    </w:p>
    <w:p w14:paraId="444F6FB6" w14:textId="77777777" w:rsidR="006F73E9" w:rsidRPr="00B16763" w:rsidRDefault="006F73E9">
      <w:pPr>
        <w:numPr>
          <w:ilvl w:val="0"/>
          <w:numId w:val="18"/>
        </w:numPr>
        <w:spacing w:after="200" w:line="276" w:lineRule="auto"/>
        <w:rPr>
          <w:b/>
          <w:bCs/>
        </w:rPr>
      </w:pPr>
      <w:proofErr w:type="spellStart"/>
      <w:r w:rsidRPr="00B16763">
        <w:rPr>
          <w:b/>
          <w:bCs/>
        </w:rPr>
        <w:t>Jest</w:t>
      </w:r>
      <w:proofErr w:type="spellEnd"/>
      <w:r w:rsidRPr="00B16763">
        <w:rPr>
          <w:b/>
          <w:bCs/>
        </w:rPr>
        <w:t xml:space="preserve"> → tests unitaires</w:t>
      </w:r>
    </w:p>
    <w:p w14:paraId="367D6E16" w14:textId="77777777" w:rsidR="006F73E9" w:rsidRPr="00B16763" w:rsidRDefault="006F73E9">
      <w:pPr>
        <w:numPr>
          <w:ilvl w:val="0"/>
          <w:numId w:val="18"/>
        </w:numPr>
        <w:spacing w:after="200" w:line="276" w:lineRule="auto"/>
        <w:rPr>
          <w:b/>
          <w:bCs/>
        </w:rPr>
      </w:pPr>
      <w:proofErr w:type="spellStart"/>
      <w:r w:rsidRPr="00B16763">
        <w:rPr>
          <w:b/>
          <w:bCs/>
        </w:rPr>
        <w:t>Supertest</w:t>
      </w:r>
      <w:proofErr w:type="spellEnd"/>
      <w:r w:rsidRPr="00B16763">
        <w:rPr>
          <w:b/>
          <w:bCs/>
        </w:rPr>
        <w:t xml:space="preserve"> → tests API</w:t>
      </w:r>
    </w:p>
    <w:p w14:paraId="04F51B16" w14:textId="77777777" w:rsidR="006F73E9" w:rsidRPr="006F73E9" w:rsidRDefault="006F73E9">
      <w:pPr>
        <w:numPr>
          <w:ilvl w:val="0"/>
          <w:numId w:val="18"/>
        </w:numPr>
        <w:spacing w:after="200" w:line="276" w:lineRule="auto"/>
        <w:rPr>
          <w:b/>
          <w:bCs/>
          <w:lang w:val="en-US"/>
        </w:rPr>
      </w:pPr>
      <w:r w:rsidRPr="006F73E9">
        <w:rPr>
          <w:b/>
          <w:bCs/>
          <w:lang w:val="en-US"/>
        </w:rPr>
        <w:t>Cypress → tests E2E (</w:t>
      </w:r>
      <w:r w:rsidRPr="006F73E9">
        <w:rPr>
          <w:rFonts w:cstheme="majorHAnsi"/>
          <w:lang w:val="en-US"/>
        </w:rPr>
        <w:t>Chrome v142 (64-bit</w:t>
      </w:r>
      <w:proofErr w:type="gramStart"/>
      <w:r w:rsidRPr="006F73E9">
        <w:rPr>
          <w:rFonts w:cstheme="majorHAnsi"/>
          <w:lang w:val="en-US"/>
        </w:rPr>
        <w:t>),  Firefox</w:t>
      </w:r>
      <w:proofErr w:type="gramEnd"/>
      <w:r w:rsidRPr="006F73E9">
        <w:rPr>
          <w:rFonts w:cstheme="majorHAnsi"/>
          <w:lang w:val="en-US"/>
        </w:rPr>
        <w:t xml:space="preserve"> v</w:t>
      </w:r>
      <w:r w:rsidRPr="006F73E9">
        <w:rPr>
          <w:lang w:val="en-US"/>
        </w:rPr>
        <w:t xml:space="preserve"> </w:t>
      </w:r>
      <w:r w:rsidRPr="006F73E9">
        <w:rPr>
          <w:rFonts w:cstheme="majorHAnsi"/>
          <w:lang w:val="en-US"/>
        </w:rPr>
        <w:t>145.0.1 (64-bit), Edge v142 (64-bit),</w:t>
      </w:r>
      <w:r w:rsidRPr="006F73E9">
        <w:rPr>
          <w:b/>
          <w:bCs/>
          <w:lang w:val="en-US"/>
        </w:rPr>
        <w:t>)</w:t>
      </w:r>
    </w:p>
    <w:p w14:paraId="4A1CCD58" w14:textId="77777777" w:rsidR="006F73E9" w:rsidRPr="006F73E9" w:rsidRDefault="006F73E9" w:rsidP="006F73E9">
      <w:pPr>
        <w:rPr>
          <w:lang w:val="en-US"/>
        </w:rPr>
      </w:pPr>
    </w:p>
    <w:p w14:paraId="4DFE8534" w14:textId="7D8004E2" w:rsidR="006F73E9" w:rsidRDefault="00874AE4" w:rsidP="00874AE4">
      <w:pPr>
        <w:pStyle w:val="Titre3"/>
      </w:pPr>
      <w:r w:rsidRPr="004E68C2">
        <w:rPr>
          <w:lang w:val="en-US"/>
        </w:rPr>
        <w:t xml:space="preserve"> </w:t>
      </w:r>
      <w:bookmarkStart w:id="30" w:name="_Toc215757541"/>
      <w:r w:rsidR="006F73E9" w:rsidRPr="00B36D48">
        <w:t>Données de test</w:t>
      </w:r>
      <w:bookmarkEnd w:id="30"/>
    </w:p>
    <w:p w14:paraId="38490CBC" w14:textId="77777777" w:rsidR="006F73E9" w:rsidRPr="00663918" w:rsidRDefault="006F73E9" w:rsidP="006F73E9">
      <w:r w:rsidRPr="00663918">
        <w:rPr>
          <w:b/>
          <w:bCs/>
        </w:rPr>
        <w:t>Utilisateur de test :</w:t>
      </w:r>
    </w:p>
    <w:p w14:paraId="657A50E7" w14:textId="77777777" w:rsidR="006F73E9" w:rsidRPr="00095F89" w:rsidRDefault="006F73E9">
      <w:pPr>
        <w:pStyle w:val="Paragraphedeliste"/>
        <w:numPr>
          <w:ilvl w:val="0"/>
          <w:numId w:val="18"/>
        </w:numPr>
        <w:spacing w:after="200" w:line="276" w:lineRule="auto"/>
      </w:pPr>
      <w:proofErr w:type="gramStart"/>
      <w:r w:rsidRPr="00095F89">
        <w:t>Email</w:t>
      </w:r>
      <w:proofErr w:type="gramEnd"/>
      <w:r w:rsidRPr="00095F89">
        <w:t xml:space="preserve"> : </w:t>
      </w:r>
      <w:r w:rsidRPr="00095F89">
        <w:rPr>
          <w:b/>
          <w:bCs/>
        </w:rPr>
        <w:t>test_user@example.com</w:t>
      </w:r>
    </w:p>
    <w:p w14:paraId="207E8822" w14:textId="77777777" w:rsidR="006F73E9" w:rsidRPr="00095F89" w:rsidRDefault="006F73E9">
      <w:pPr>
        <w:pStyle w:val="Paragraphedeliste"/>
        <w:numPr>
          <w:ilvl w:val="0"/>
          <w:numId w:val="18"/>
        </w:numPr>
        <w:spacing w:after="200" w:line="276" w:lineRule="auto"/>
      </w:pPr>
      <w:proofErr w:type="spellStart"/>
      <w:r w:rsidRPr="00095F89">
        <w:t>Password</w:t>
      </w:r>
      <w:proofErr w:type="spellEnd"/>
      <w:r w:rsidRPr="00095F89">
        <w:t xml:space="preserve"> : </w:t>
      </w:r>
      <w:r w:rsidRPr="00095F89">
        <w:rPr>
          <w:b/>
          <w:bCs/>
        </w:rPr>
        <w:t>Test@1234</w:t>
      </w:r>
    </w:p>
    <w:p w14:paraId="31394E81" w14:textId="77777777" w:rsidR="006F73E9" w:rsidRPr="00095F89" w:rsidRDefault="006F73E9">
      <w:pPr>
        <w:pStyle w:val="Paragraphedeliste"/>
        <w:numPr>
          <w:ilvl w:val="0"/>
          <w:numId w:val="18"/>
        </w:numPr>
        <w:spacing w:after="200" w:line="276" w:lineRule="auto"/>
      </w:pPr>
      <w:r w:rsidRPr="00095F89">
        <w:t xml:space="preserve">Nom : </w:t>
      </w:r>
      <w:proofErr w:type="spellStart"/>
      <w:r w:rsidRPr="00095F89">
        <w:rPr>
          <w:b/>
          <w:bCs/>
        </w:rPr>
        <w:t>test_user</w:t>
      </w:r>
      <w:proofErr w:type="spellEnd"/>
    </w:p>
    <w:p w14:paraId="7E856FA5" w14:textId="77777777" w:rsidR="006F73E9" w:rsidRPr="00E707FF" w:rsidRDefault="006F73E9" w:rsidP="006F73E9">
      <w:r w:rsidRPr="00E707FF">
        <w:rPr>
          <w:b/>
          <w:bCs/>
        </w:rPr>
        <w:t xml:space="preserve">Données </w:t>
      </w:r>
      <w:proofErr w:type="spellStart"/>
      <w:r w:rsidRPr="00E707FF">
        <w:rPr>
          <w:b/>
          <w:bCs/>
        </w:rPr>
        <w:t>Todo</w:t>
      </w:r>
      <w:proofErr w:type="spellEnd"/>
      <w:r w:rsidRPr="00E707FF">
        <w:rPr>
          <w:b/>
          <w:bCs/>
        </w:rPr>
        <w:t xml:space="preserve"> </w:t>
      </w:r>
    </w:p>
    <w:p w14:paraId="60190367" w14:textId="77777777" w:rsidR="006F73E9" w:rsidRPr="006F73E9" w:rsidRDefault="006F73E9">
      <w:pPr>
        <w:pStyle w:val="Paragraphedeliste"/>
        <w:numPr>
          <w:ilvl w:val="0"/>
          <w:numId w:val="18"/>
        </w:numPr>
        <w:spacing w:after="200" w:line="276" w:lineRule="auto"/>
        <w:rPr>
          <w:lang w:val="en-US"/>
        </w:rPr>
      </w:pPr>
      <w:proofErr w:type="gramStart"/>
      <w:r w:rsidRPr="006F73E9">
        <w:rPr>
          <w:lang w:val="en-US"/>
        </w:rPr>
        <w:t>Texte :</w:t>
      </w:r>
      <w:proofErr w:type="gramEnd"/>
      <w:r w:rsidRPr="006F73E9">
        <w:rPr>
          <w:lang w:val="en-US"/>
        </w:rPr>
        <w:t xml:space="preserve"> divers (court, long, HTML, Markdown)</w:t>
      </w:r>
    </w:p>
    <w:p w14:paraId="3AA46700" w14:textId="77777777" w:rsidR="006F73E9" w:rsidRDefault="006F73E9">
      <w:pPr>
        <w:pStyle w:val="Paragraphedeliste"/>
        <w:numPr>
          <w:ilvl w:val="0"/>
          <w:numId w:val="18"/>
        </w:numPr>
        <w:spacing w:after="200" w:line="276" w:lineRule="auto"/>
      </w:pPr>
      <w:r w:rsidRPr="00C04E39">
        <w:t>Dates : passée, présente, future</w:t>
      </w:r>
    </w:p>
    <w:p w14:paraId="357DB23E" w14:textId="6B46E2D6" w:rsidR="0087340D" w:rsidRDefault="0087340D" w:rsidP="0087340D">
      <w:pPr>
        <w:spacing w:after="200" w:line="276" w:lineRule="auto"/>
        <w:rPr>
          <w:b/>
          <w:bCs/>
        </w:rPr>
      </w:pPr>
      <w:proofErr w:type="spellStart"/>
      <w:r w:rsidRPr="0087340D">
        <w:rPr>
          <w:b/>
          <w:bCs/>
        </w:rPr>
        <w:t>Mocks</w:t>
      </w:r>
      <w:proofErr w:type="spellEnd"/>
    </w:p>
    <w:p w14:paraId="1EB23E9F" w14:textId="4D6007DA" w:rsidR="0087340D" w:rsidRDefault="0087340D" w:rsidP="0087340D">
      <w:pPr>
        <w:spacing w:after="200" w:line="276" w:lineRule="auto"/>
      </w:pPr>
      <w:r w:rsidRPr="0087340D">
        <w:t xml:space="preserve">Les </w:t>
      </w:r>
      <w:proofErr w:type="spellStart"/>
      <w:r w:rsidRPr="0087340D">
        <w:t>mocks</w:t>
      </w:r>
      <w:proofErr w:type="spellEnd"/>
      <w:r w:rsidRPr="0087340D">
        <w:t xml:space="preserve"> sont des données simulées utilisées pour tester l’application sans dépendre de la base de données réelle ou de services externes.</w:t>
      </w:r>
      <w:r>
        <w:t xml:space="preserve"> Dans notre projet on les a </w:t>
      </w:r>
      <w:r w:rsidR="0072477F">
        <w:t>utilisés</w:t>
      </w:r>
      <w:r>
        <w:t xml:space="preserve"> pour :</w:t>
      </w:r>
    </w:p>
    <w:p w14:paraId="3E5FDE00" w14:textId="7E2BB8D7" w:rsidR="0087340D" w:rsidRDefault="0087340D">
      <w:pPr>
        <w:pStyle w:val="Paragraphedeliste"/>
        <w:numPr>
          <w:ilvl w:val="0"/>
          <w:numId w:val="34"/>
        </w:numPr>
        <w:spacing w:after="200" w:line="276" w:lineRule="auto"/>
      </w:pPr>
      <w:r w:rsidRPr="0087340D">
        <w:t>Simuler différents types d’utilisateurs</w:t>
      </w:r>
    </w:p>
    <w:p w14:paraId="0CEAF5C0" w14:textId="162B371D" w:rsidR="0087340D" w:rsidRDefault="0087340D">
      <w:pPr>
        <w:pStyle w:val="Paragraphedeliste"/>
        <w:numPr>
          <w:ilvl w:val="0"/>
          <w:numId w:val="34"/>
        </w:numPr>
        <w:spacing w:after="200" w:line="276" w:lineRule="auto"/>
      </w:pPr>
      <w:r w:rsidRPr="0087340D">
        <w:t xml:space="preserve">Tester les </w:t>
      </w:r>
      <w:proofErr w:type="spellStart"/>
      <w:r w:rsidRPr="0087340D">
        <w:t>todos</w:t>
      </w:r>
      <w:proofErr w:type="spellEnd"/>
      <w:r w:rsidRPr="0087340D">
        <w:t xml:space="preserve"> avec des textes courts, longs</w:t>
      </w:r>
    </w:p>
    <w:p w14:paraId="340FFB69" w14:textId="08BFEF52" w:rsidR="0087340D" w:rsidRPr="0087340D" w:rsidRDefault="0087340D">
      <w:pPr>
        <w:pStyle w:val="Paragraphedeliste"/>
        <w:numPr>
          <w:ilvl w:val="0"/>
          <w:numId w:val="34"/>
        </w:numPr>
        <w:spacing w:after="200" w:line="276" w:lineRule="auto"/>
      </w:pPr>
      <w:r w:rsidRPr="0087340D">
        <w:t>Vérifier les comportements sur des dates passées, présentes ou futures.</w:t>
      </w:r>
    </w:p>
    <w:p w14:paraId="50104A02" w14:textId="77777777" w:rsidR="006F73E9" w:rsidRPr="00663918" w:rsidRDefault="006F73E9" w:rsidP="006F73E9"/>
    <w:p w14:paraId="1BF414DB" w14:textId="346CABF9" w:rsidR="006F73E9" w:rsidRPr="00B36D48" w:rsidRDefault="00874AE4" w:rsidP="00874AE4">
      <w:pPr>
        <w:pStyle w:val="Titre3"/>
      </w:pPr>
      <w:r>
        <w:t xml:space="preserve"> </w:t>
      </w:r>
      <w:bookmarkStart w:id="31" w:name="_Toc215757542"/>
      <w:r w:rsidR="006F73E9" w:rsidRPr="00B36D48">
        <w:t>Types de tests</w:t>
      </w:r>
      <w:bookmarkEnd w:id="31"/>
    </w:p>
    <w:p w14:paraId="7DD0DF22" w14:textId="77777777" w:rsidR="006F73E9" w:rsidRDefault="006F73E9">
      <w:pPr>
        <w:pStyle w:val="Titre2"/>
        <w:numPr>
          <w:ilvl w:val="0"/>
          <w:numId w:val="14"/>
        </w:numPr>
        <w:tabs>
          <w:tab w:val="num" w:pos="432"/>
        </w:tabs>
        <w:ind w:left="432" w:hanging="432"/>
      </w:pPr>
      <w:bookmarkStart w:id="32" w:name="_Toc215757543"/>
      <w:r w:rsidRPr="00B36D48">
        <w:t>Tests Unitaires</w:t>
      </w:r>
      <w:r>
        <w:t xml:space="preserve"> </w:t>
      </w:r>
      <w:r w:rsidRPr="00A96B44">
        <w:t xml:space="preserve">(Backend – </w:t>
      </w:r>
      <w:proofErr w:type="spellStart"/>
      <w:r w:rsidRPr="00A96B44">
        <w:t>Jest</w:t>
      </w:r>
      <w:proofErr w:type="spellEnd"/>
      <w:r w:rsidRPr="00A96B44">
        <w:t xml:space="preserve"> + </w:t>
      </w:r>
      <w:proofErr w:type="spellStart"/>
      <w:r w:rsidRPr="00A96B44">
        <w:t>Supertest</w:t>
      </w:r>
      <w:proofErr w:type="spellEnd"/>
      <w:r w:rsidRPr="00A96B44">
        <w:t>)</w:t>
      </w:r>
      <w:bookmarkEnd w:id="32"/>
    </w:p>
    <w:p w14:paraId="510D29CA" w14:textId="77777777" w:rsidR="006F73E9" w:rsidRPr="00144F8E" w:rsidRDefault="006F73E9" w:rsidP="006F73E9">
      <w:pPr>
        <w:rPr>
          <w:b/>
          <w:bCs/>
        </w:rPr>
      </w:pPr>
      <w:r w:rsidRPr="00144F8E">
        <w:rPr>
          <w:b/>
          <w:bCs/>
        </w:rPr>
        <w:t>Tests Unitaires</w:t>
      </w:r>
    </w:p>
    <w:p w14:paraId="01090FC4" w14:textId="77777777" w:rsidR="006F73E9" w:rsidRPr="00144F8E" w:rsidRDefault="006F73E9">
      <w:pPr>
        <w:numPr>
          <w:ilvl w:val="0"/>
          <w:numId w:val="15"/>
        </w:numPr>
        <w:spacing w:after="200"/>
      </w:pPr>
      <w:r w:rsidRPr="00144F8E">
        <w:rPr>
          <w:b/>
          <w:bCs/>
        </w:rPr>
        <w:t>Objectif :</w:t>
      </w:r>
      <w:r w:rsidRPr="00A96B44">
        <w:t xml:space="preserve"> Détecter les erreurs techniques dans la logique backend. Vérifier</w:t>
      </w:r>
      <w:r w:rsidRPr="00144F8E">
        <w:t xml:space="preserve"> le bon fonctionnement des fonctions isolées.</w:t>
      </w:r>
    </w:p>
    <w:p w14:paraId="53AE7C76" w14:textId="77777777" w:rsidR="006F73E9" w:rsidRPr="00144F8E" w:rsidRDefault="006F73E9">
      <w:pPr>
        <w:numPr>
          <w:ilvl w:val="0"/>
          <w:numId w:val="15"/>
        </w:numPr>
        <w:spacing w:after="200"/>
      </w:pPr>
      <w:r w:rsidRPr="00144F8E">
        <w:rPr>
          <w:b/>
          <w:bCs/>
        </w:rPr>
        <w:t>Responsable :</w:t>
      </w:r>
      <w:r w:rsidRPr="00144F8E">
        <w:t xml:space="preserve"> Développeurs</w:t>
      </w:r>
    </w:p>
    <w:p w14:paraId="67E9A5CA" w14:textId="77777777" w:rsidR="006F73E9" w:rsidRDefault="006F73E9">
      <w:pPr>
        <w:numPr>
          <w:ilvl w:val="0"/>
          <w:numId w:val="15"/>
        </w:numPr>
        <w:spacing w:after="200"/>
      </w:pPr>
      <w:r w:rsidRPr="00144F8E">
        <w:rPr>
          <w:b/>
          <w:bCs/>
        </w:rPr>
        <w:t>Environnement :</w:t>
      </w:r>
      <w:r w:rsidRPr="00144F8E">
        <w:t xml:space="preserve"> DEV / Intégration</w:t>
      </w:r>
    </w:p>
    <w:p w14:paraId="098A2368" w14:textId="77777777" w:rsidR="006F73E9" w:rsidRPr="003C1E5F" w:rsidRDefault="006F73E9">
      <w:pPr>
        <w:pStyle w:val="Paragraphedeliste"/>
        <w:numPr>
          <w:ilvl w:val="0"/>
          <w:numId w:val="15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3C1E5F">
        <w:rPr>
          <w:rFonts w:asciiTheme="majorHAnsi" w:hAnsiTheme="majorHAnsi" w:cstheme="majorHAnsi"/>
          <w:b/>
          <w:bCs/>
        </w:rPr>
        <w:lastRenderedPageBreak/>
        <w:t>Couvrent :</w:t>
      </w:r>
    </w:p>
    <w:p w14:paraId="137D0B46" w14:textId="77777777" w:rsidR="006F73E9" w:rsidRPr="003C1E5F" w:rsidRDefault="006F73E9">
      <w:pPr>
        <w:numPr>
          <w:ilvl w:val="1"/>
          <w:numId w:val="15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C1E5F">
        <w:rPr>
          <w:rFonts w:asciiTheme="majorHAnsi" w:hAnsiTheme="majorHAnsi" w:cstheme="majorHAnsi"/>
        </w:rPr>
        <w:t>Routes /</w:t>
      </w:r>
      <w:proofErr w:type="spellStart"/>
      <w:r w:rsidRPr="003C1E5F">
        <w:rPr>
          <w:rFonts w:asciiTheme="majorHAnsi" w:hAnsiTheme="majorHAnsi" w:cstheme="majorHAnsi"/>
        </w:rPr>
        <w:t>auth</w:t>
      </w:r>
      <w:proofErr w:type="spellEnd"/>
      <w:r w:rsidRPr="003C1E5F">
        <w:rPr>
          <w:rFonts w:asciiTheme="majorHAnsi" w:hAnsiTheme="majorHAnsi" w:cstheme="majorHAnsi"/>
        </w:rPr>
        <w:t>, /</w:t>
      </w:r>
      <w:proofErr w:type="spellStart"/>
      <w:r w:rsidRPr="003C1E5F">
        <w:rPr>
          <w:rFonts w:asciiTheme="majorHAnsi" w:hAnsiTheme="majorHAnsi" w:cstheme="majorHAnsi"/>
        </w:rPr>
        <w:t>users</w:t>
      </w:r>
      <w:proofErr w:type="spellEnd"/>
      <w:r w:rsidRPr="003C1E5F">
        <w:rPr>
          <w:rFonts w:asciiTheme="majorHAnsi" w:hAnsiTheme="majorHAnsi" w:cstheme="majorHAnsi"/>
        </w:rPr>
        <w:t>, /</w:t>
      </w:r>
      <w:proofErr w:type="spellStart"/>
      <w:r w:rsidRPr="003C1E5F">
        <w:rPr>
          <w:rFonts w:asciiTheme="majorHAnsi" w:hAnsiTheme="majorHAnsi" w:cstheme="majorHAnsi"/>
        </w:rPr>
        <w:t>todos</w:t>
      </w:r>
      <w:proofErr w:type="spellEnd"/>
    </w:p>
    <w:p w14:paraId="3F2642A3" w14:textId="77777777" w:rsidR="006F73E9" w:rsidRPr="003C1E5F" w:rsidRDefault="006F73E9">
      <w:pPr>
        <w:numPr>
          <w:ilvl w:val="1"/>
          <w:numId w:val="15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C1E5F">
        <w:rPr>
          <w:rFonts w:asciiTheme="majorHAnsi" w:hAnsiTheme="majorHAnsi" w:cstheme="majorHAnsi"/>
        </w:rPr>
        <w:t>Middleware (</w:t>
      </w:r>
      <w:proofErr w:type="spellStart"/>
      <w:r w:rsidRPr="003C1E5F">
        <w:rPr>
          <w:rFonts w:asciiTheme="majorHAnsi" w:hAnsiTheme="majorHAnsi" w:cstheme="majorHAnsi"/>
        </w:rPr>
        <w:t>auth</w:t>
      </w:r>
      <w:proofErr w:type="spellEnd"/>
      <w:r w:rsidRPr="003C1E5F">
        <w:rPr>
          <w:rFonts w:asciiTheme="majorHAnsi" w:hAnsiTheme="majorHAnsi" w:cstheme="majorHAnsi"/>
        </w:rPr>
        <w:t>, validation)</w:t>
      </w:r>
    </w:p>
    <w:p w14:paraId="39D7489F" w14:textId="77777777" w:rsidR="006F73E9" w:rsidRPr="003C1E5F" w:rsidRDefault="006F73E9">
      <w:pPr>
        <w:numPr>
          <w:ilvl w:val="1"/>
          <w:numId w:val="15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C1E5F">
        <w:rPr>
          <w:rFonts w:asciiTheme="majorHAnsi" w:hAnsiTheme="majorHAnsi" w:cstheme="majorHAnsi"/>
        </w:rPr>
        <w:t xml:space="preserve">Services (création utilisateur, validation </w:t>
      </w:r>
      <w:proofErr w:type="gramStart"/>
      <w:r w:rsidRPr="003C1E5F">
        <w:rPr>
          <w:rFonts w:asciiTheme="majorHAnsi" w:hAnsiTheme="majorHAnsi" w:cstheme="majorHAnsi"/>
        </w:rPr>
        <w:t>email</w:t>
      </w:r>
      <w:proofErr w:type="gramEnd"/>
      <w:r w:rsidRPr="003C1E5F">
        <w:rPr>
          <w:rFonts w:asciiTheme="majorHAnsi" w:hAnsiTheme="majorHAnsi" w:cstheme="majorHAnsi"/>
        </w:rPr>
        <w:t xml:space="preserve"> unique, création </w:t>
      </w:r>
      <w:proofErr w:type="spellStart"/>
      <w:r w:rsidRPr="003C1E5F">
        <w:rPr>
          <w:rFonts w:asciiTheme="majorHAnsi" w:hAnsiTheme="majorHAnsi" w:cstheme="majorHAnsi"/>
        </w:rPr>
        <w:t>todo</w:t>
      </w:r>
      <w:proofErr w:type="spellEnd"/>
      <w:r w:rsidRPr="003C1E5F">
        <w:rPr>
          <w:rFonts w:asciiTheme="majorHAnsi" w:hAnsiTheme="majorHAnsi" w:cstheme="majorHAnsi"/>
        </w:rPr>
        <w:t>, gestion des dates)</w:t>
      </w:r>
    </w:p>
    <w:p w14:paraId="0A720579" w14:textId="5D0ED74E" w:rsidR="006F73E9" w:rsidRPr="00EB1624" w:rsidRDefault="006F73E9">
      <w:pPr>
        <w:numPr>
          <w:ilvl w:val="1"/>
          <w:numId w:val="15"/>
        </w:numPr>
        <w:spacing w:before="100" w:beforeAutospacing="1" w:after="100" w:afterAutospacing="1"/>
        <w:rPr>
          <w:rFonts w:cstheme="majorHAnsi"/>
        </w:rPr>
      </w:pPr>
      <w:r w:rsidRPr="003C1E5F">
        <w:rPr>
          <w:rFonts w:asciiTheme="majorHAnsi" w:hAnsiTheme="majorHAnsi" w:cstheme="majorHAnsi"/>
        </w:rPr>
        <w:t xml:space="preserve">Contraintes DB : TEXT long, INTEGER </w:t>
      </w:r>
      <w:proofErr w:type="spellStart"/>
      <w:r w:rsidR="0079110F">
        <w:rPr>
          <w:rFonts w:asciiTheme="majorHAnsi" w:hAnsiTheme="majorHAnsi" w:cstheme="majorHAnsi"/>
        </w:rPr>
        <w:t>npa</w:t>
      </w:r>
      <w:proofErr w:type="spellEnd"/>
      <w:r w:rsidRPr="003C1E5F">
        <w:rPr>
          <w:rFonts w:asciiTheme="majorHAnsi" w:hAnsiTheme="majorHAnsi" w:cstheme="majorHAnsi"/>
        </w:rPr>
        <w:t xml:space="preserve">, unicité </w:t>
      </w:r>
      <w:proofErr w:type="gramStart"/>
      <w:r w:rsidRPr="003C1E5F">
        <w:rPr>
          <w:rFonts w:asciiTheme="majorHAnsi" w:hAnsiTheme="majorHAnsi" w:cstheme="majorHAnsi"/>
        </w:rPr>
        <w:t>email</w:t>
      </w:r>
      <w:proofErr w:type="gramEnd"/>
    </w:p>
    <w:p w14:paraId="5348BC63" w14:textId="77777777" w:rsidR="006F73E9" w:rsidRPr="006F73E9" w:rsidRDefault="006F73E9">
      <w:pPr>
        <w:pStyle w:val="Titre2"/>
        <w:numPr>
          <w:ilvl w:val="0"/>
          <w:numId w:val="14"/>
        </w:numPr>
        <w:tabs>
          <w:tab w:val="num" w:pos="432"/>
        </w:tabs>
        <w:ind w:left="432" w:hanging="432"/>
        <w:rPr>
          <w:lang w:val="en-US"/>
        </w:rPr>
      </w:pPr>
      <w:bookmarkStart w:id="33" w:name="_Toc215757544"/>
      <w:r w:rsidRPr="006F73E9">
        <w:rPr>
          <w:lang w:val="en-US"/>
        </w:rPr>
        <w:t>Tests End-to-End (E2E)</w:t>
      </w:r>
      <w:bookmarkEnd w:id="33"/>
    </w:p>
    <w:p w14:paraId="286FFC1B" w14:textId="77777777" w:rsidR="006F73E9" w:rsidRPr="00687389" w:rsidRDefault="006F73E9">
      <w:pPr>
        <w:pStyle w:val="Paragraphedeliste"/>
        <w:numPr>
          <w:ilvl w:val="0"/>
          <w:numId w:val="16"/>
        </w:numPr>
        <w:spacing w:after="200" w:line="276" w:lineRule="auto"/>
      </w:pPr>
      <w:r w:rsidRPr="00687389">
        <w:rPr>
          <w:b/>
          <w:bCs/>
        </w:rPr>
        <w:t>Objectif :</w:t>
      </w:r>
      <w:r w:rsidRPr="00687389">
        <w:t xml:space="preserve"> Vérifier les flux complets de l’utilisateur dans l’interface.</w:t>
      </w:r>
    </w:p>
    <w:p w14:paraId="6B275EFD" w14:textId="77777777" w:rsidR="006F73E9" w:rsidRPr="00687389" w:rsidRDefault="006F73E9">
      <w:pPr>
        <w:pStyle w:val="Paragraphedeliste"/>
        <w:numPr>
          <w:ilvl w:val="0"/>
          <w:numId w:val="16"/>
        </w:numPr>
        <w:spacing w:after="200" w:line="276" w:lineRule="auto"/>
      </w:pPr>
      <w:r w:rsidRPr="00687389">
        <w:rPr>
          <w:b/>
          <w:bCs/>
        </w:rPr>
        <w:t>Environnement :</w:t>
      </w:r>
      <w:r w:rsidRPr="00687389">
        <w:t xml:space="preserve"> Intégration</w:t>
      </w:r>
    </w:p>
    <w:p w14:paraId="6073FF2D" w14:textId="77777777" w:rsidR="006F73E9" w:rsidRPr="00FD53E2" w:rsidRDefault="006F73E9" w:rsidP="006F73E9">
      <w:pPr>
        <w:pStyle w:val="Paragraphedeliste"/>
        <w:spacing w:after="200" w:line="276" w:lineRule="auto"/>
        <w:ind w:left="360"/>
      </w:pPr>
      <w:r w:rsidRPr="00FD53E2">
        <w:t>Parcours testés :</w:t>
      </w:r>
    </w:p>
    <w:p w14:paraId="5D115782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proofErr w:type="spellStart"/>
      <w:r w:rsidRPr="00FD53E2">
        <w:t>Signup</w:t>
      </w:r>
      <w:proofErr w:type="spellEnd"/>
    </w:p>
    <w:p w14:paraId="7D570139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r w:rsidRPr="00FD53E2">
        <w:t xml:space="preserve">Login / </w:t>
      </w:r>
      <w:proofErr w:type="spellStart"/>
      <w:r w:rsidRPr="00FD53E2">
        <w:t>Logout</w:t>
      </w:r>
      <w:proofErr w:type="spellEnd"/>
    </w:p>
    <w:p w14:paraId="0DD6D03C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r w:rsidRPr="00FD53E2">
        <w:t>Edition du profil</w:t>
      </w:r>
    </w:p>
    <w:p w14:paraId="04FF5043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r w:rsidRPr="00FD53E2">
        <w:t>Gestion complète des tous</w:t>
      </w:r>
    </w:p>
    <w:p w14:paraId="51B6D23C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r w:rsidRPr="00FD53E2">
        <w:t>Tests UI (</w:t>
      </w:r>
      <w:proofErr w:type="spellStart"/>
      <w:r w:rsidRPr="00FD53E2">
        <w:t>footer</w:t>
      </w:r>
      <w:proofErr w:type="spellEnd"/>
      <w:r w:rsidRPr="00FD53E2">
        <w:t>, liens, thème clair/sombre)</w:t>
      </w:r>
    </w:p>
    <w:p w14:paraId="6DAC34F7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r w:rsidRPr="00FD53E2">
        <w:t>Tests barre de recherche</w:t>
      </w:r>
    </w:p>
    <w:p w14:paraId="0278DA86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r w:rsidRPr="00FD53E2">
        <w:t xml:space="preserve">Création et suppression de </w:t>
      </w:r>
      <w:proofErr w:type="spellStart"/>
      <w:r w:rsidRPr="00FD53E2">
        <w:t>todos</w:t>
      </w:r>
      <w:proofErr w:type="spellEnd"/>
    </w:p>
    <w:p w14:paraId="716404A5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r w:rsidRPr="00FD53E2">
        <w:t>Édition description</w:t>
      </w:r>
    </w:p>
    <w:p w14:paraId="2513101A" w14:textId="77777777" w:rsidR="006F73E9" w:rsidRPr="00FD53E2" w:rsidRDefault="006F73E9">
      <w:pPr>
        <w:pStyle w:val="Paragraphedeliste"/>
        <w:numPr>
          <w:ilvl w:val="0"/>
          <w:numId w:val="20"/>
        </w:numPr>
        <w:spacing w:after="200" w:line="276" w:lineRule="auto"/>
      </w:pPr>
      <w:r w:rsidRPr="00FD53E2">
        <w:t>Tests de stabilité (pas de crash)</w:t>
      </w:r>
    </w:p>
    <w:p w14:paraId="675D7E0C" w14:textId="77777777" w:rsidR="006F73E9" w:rsidRPr="00FD53E2" w:rsidRDefault="006F73E9" w:rsidP="006F73E9">
      <w:pPr>
        <w:pStyle w:val="Paragraphedeliste"/>
        <w:spacing w:after="200" w:line="276" w:lineRule="auto"/>
        <w:ind w:left="0"/>
      </w:pPr>
      <w:r>
        <w:t xml:space="preserve">       </w:t>
      </w:r>
      <w:r w:rsidRPr="00FD53E2">
        <w:t>Navigateurs :</w:t>
      </w:r>
    </w:p>
    <w:p w14:paraId="08B992F1" w14:textId="77777777" w:rsidR="006F73E9" w:rsidRPr="00FD53E2" w:rsidRDefault="006F73E9">
      <w:pPr>
        <w:pStyle w:val="Paragraphedeliste"/>
        <w:numPr>
          <w:ilvl w:val="0"/>
          <w:numId w:val="21"/>
        </w:numPr>
        <w:spacing w:after="200" w:line="276" w:lineRule="auto"/>
      </w:pPr>
      <w:r w:rsidRPr="00FD53E2">
        <w:t>Chrome v142</w:t>
      </w:r>
    </w:p>
    <w:p w14:paraId="5246CF56" w14:textId="00AAC747" w:rsidR="006F73E9" w:rsidRPr="00FD53E2" w:rsidRDefault="006F73E9">
      <w:pPr>
        <w:pStyle w:val="Paragraphedeliste"/>
        <w:numPr>
          <w:ilvl w:val="0"/>
          <w:numId w:val="21"/>
        </w:numPr>
        <w:spacing w:after="200" w:line="276" w:lineRule="auto"/>
      </w:pPr>
      <w:r w:rsidRPr="00FD53E2">
        <w:t>Firefox v145</w:t>
      </w:r>
      <w:r w:rsidR="002F0045">
        <w:t>.0.1</w:t>
      </w:r>
    </w:p>
    <w:p w14:paraId="018D0165" w14:textId="77777777" w:rsidR="006F73E9" w:rsidRPr="00FD53E2" w:rsidRDefault="006F73E9">
      <w:pPr>
        <w:pStyle w:val="Paragraphedeliste"/>
        <w:numPr>
          <w:ilvl w:val="0"/>
          <w:numId w:val="21"/>
        </w:numPr>
        <w:spacing w:after="200" w:line="276" w:lineRule="auto"/>
      </w:pPr>
      <w:r w:rsidRPr="00FD53E2">
        <w:t>Edge v142</w:t>
      </w:r>
    </w:p>
    <w:p w14:paraId="197B296E" w14:textId="77777777" w:rsidR="006F73E9" w:rsidRPr="002F0045" w:rsidRDefault="006F73E9" w:rsidP="006F73E9">
      <w:pPr>
        <w:pStyle w:val="Paragraphedeliste"/>
        <w:rPr>
          <w:lang w:val="en-US"/>
        </w:rPr>
      </w:pPr>
    </w:p>
    <w:p w14:paraId="24F11B1C" w14:textId="77777777" w:rsidR="006F73E9" w:rsidRPr="002F0045" w:rsidRDefault="006F73E9" w:rsidP="006F73E9">
      <w:pPr>
        <w:pStyle w:val="Paragraphedeliste"/>
        <w:rPr>
          <w:lang w:val="en-US"/>
        </w:rPr>
      </w:pPr>
    </w:p>
    <w:p w14:paraId="50A9BE5A" w14:textId="77777777" w:rsidR="006F73E9" w:rsidRDefault="006F73E9">
      <w:pPr>
        <w:pStyle w:val="Titre2"/>
        <w:numPr>
          <w:ilvl w:val="0"/>
          <w:numId w:val="14"/>
        </w:numPr>
        <w:tabs>
          <w:tab w:val="num" w:pos="432"/>
        </w:tabs>
        <w:ind w:left="432" w:hanging="432"/>
      </w:pPr>
      <w:bookmarkStart w:id="34" w:name="_Toc215757545"/>
      <w:r w:rsidRPr="00B36D48">
        <w:t>T</w:t>
      </w:r>
      <w:r w:rsidRPr="0092030F">
        <w:t>ests manuels (Exploratoires)</w:t>
      </w:r>
      <w:bookmarkEnd w:id="34"/>
    </w:p>
    <w:p w14:paraId="1AF8553B" w14:textId="77777777" w:rsidR="006F73E9" w:rsidRPr="00CA07A8" w:rsidRDefault="006F73E9" w:rsidP="006F73E9">
      <w:pPr>
        <w:ind w:left="360"/>
      </w:pPr>
      <w:r w:rsidRPr="00CA07A8">
        <w:t>Utilisés pour :</w:t>
      </w:r>
    </w:p>
    <w:p w14:paraId="43EA8203" w14:textId="77777777" w:rsidR="006F73E9" w:rsidRPr="0092030F" w:rsidRDefault="006F73E9">
      <w:pPr>
        <w:pStyle w:val="Paragraphedeliste"/>
        <w:numPr>
          <w:ilvl w:val="0"/>
          <w:numId w:val="22"/>
        </w:numPr>
        <w:spacing w:after="200" w:line="276" w:lineRule="auto"/>
      </w:pPr>
      <w:r w:rsidRPr="0092030F">
        <w:t>Détecter les bugs UI/UX</w:t>
      </w:r>
    </w:p>
    <w:p w14:paraId="168A952B" w14:textId="77777777" w:rsidR="006F73E9" w:rsidRPr="0092030F" w:rsidRDefault="006F73E9">
      <w:pPr>
        <w:pStyle w:val="Paragraphedeliste"/>
        <w:numPr>
          <w:ilvl w:val="0"/>
          <w:numId w:val="22"/>
        </w:numPr>
        <w:spacing w:after="200" w:line="276" w:lineRule="auto"/>
      </w:pPr>
      <w:r w:rsidRPr="0092030F">
        <w:t>Repérer les erreurs de texte</w:t>
      </w:r>
    </w:p>
    <w:p w14:paraId="5D89518F" w14:textId="77777777" w:rsidR="006F73E9" w:rsidRPr="0092030F" w:rsidRDefault="006F73E9">
      <w:pPr>
        <w:pStyle w:val="Paragraphedeliste"/>
        <w:numPr>
          <w:ilvl w:val="0"/>
          <w:numId w:val="22"/>
        </w:numPr>
        <w:spacing w:after="200" w:line="276" w:lineRule="auto"/>
      </w:pPr>
      <w:r w:rsidRPr="0092030F">
        <w:t>Tester les comportements limite (longue description, mauvaise saisie NPA)</w:t>
      </w:r>
    </w:p>
    <w:p w14:paraId="780ACAF7" w14:textId="77777777" w:rsidR="006F73E9" w:rsidRPr="0092030F" w:rsidRDefault="006F73E9">
      <w:pPr>
        <w:pStyle w:val="Paragraphedeliste"/>
        <w:numPr>
          <w:ilvl w:val="0"/>
          <w:numId w:val="22"/>
        </w:numPr>
        <w:spacing w:after="200" w:line="276" w:lineRule="auto"/>
      </w:pPr>
      <w:r w:rsidRPr="0092030F">
        <w:t>Vérifier la cohérence générale</w:t>
      </w:r>
    </w:p>
    <w:p w14:paraId="511954C6" w14:textId="77777777" w:rsidR="006F73E9" w:rsidRPr="00492622" w:rsidRDefault="006F73E9" w:rsidP="006F73E9">
      <w:pPr>
        <w:pStyle w:val="Paragraphedeliste"/>
      </w:pPr>
    </w:p>
    <w:p w14:paraId="53D61143" w14:textId="5CBB0C50" w:rsidR="006F73E9" w:rsidRPr="006C2230" w:rsidRDefault="00874AE4" w:rsidP="00874AE4">
      <w:pPr>
        <w:pStyle w:val="Titre3"/>
      </w:pPr>
      <w:r>
        <w:t xml:space="preserve"> </w:t>
      </w:r>
      <w:bookmarkStart w:id="35" w:name="_Toc215757546"/>
      <w:r w:rsidR="006F73E9" w:rsidRPr="006C2230">
        <w:t>Plan de tests par route</w:t>
      </w:r>
      <w:bookmarkEnd w:id="35"/>
    </w:p>
    <w:p w14:paraId="4EFE97CB" w14:textId="77777777" w:rsidR="00874AE4" w:rsidRPr="00874AE4" w:rsidRDefault="00874AE4" w:rsidP="00B3765B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1. Route /</w:t>
      </w:r>
      <w:proofErr w:type="spellStart"/>
      <w:r w:rsidRPr="00874AE4">
        <w:rPr>
          <w:b/>
          <w:bCs/>
        </w:rPr>
        <w:t>auth</w:t>
      </w:r>
      <w:proofErr w:type="spellEnd"/>
    </w:p>
    <w:p w14:paraId="18122E26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 xml:space="preserve">Endpoint : </w:t>
      </w:r>
      <w:r w:rsidRPr="00874AE4">
        <w:t xml:space="preserve">POST / → </w:t>
      </w:r>
      <w:proofErr w:type="spellStart"/>
      <w:r w:rsidRPr="00874AE4">
        <w:t>loginUser</w:t>
      </w:r>
      <w:proofErr w:type="spellEnd"/>
    </w:p>
    <w:p w14:paraId="0C8134C2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Objectifs du test :</w:t>
      </w:r>
    </w:p>
    <w:p w14:paraId="53D1BEDB" w14:textId="77777777" w:rsidR="00874AE4" w:rsidRPr="00874AE4" w:rsidRDefault="00874AE4">
      <w:pPr>
        <w:numPr>
          <w:ilvl w:val="0"/>
          <w:numId w:val="23"/>
        </w:numPr>
        <w:spacing w:after="200" w:line="276" w:lineRule="auto"/>
      </w:pPr>
      <w:r w:rsidRPr="00874AE4">
        <w:t xml:space="preserve">Vérifier la connexion avec </w:t>
      </w:r>
      <w:proofErr w:type="gramStart"/>
      <w:r w:rsidRPr="00874AE4">
        <w:t>email</w:t>
      </w:r>
      <w:proofErr w:type="gramEnd"/>
      <w:r w:rsidRPr="00874AE4">
        <w:t xml:space="preserve"> et mot de passe valides</w:t>
      </w:r>
    </w:p>
    <w:p w14:paraId="3093C33B" w14:textId="77777777" w:rsidR="00874AE4" w:rsidRPr="00874AE4" w:rsidRDefault="00874AE4">
      <w:pPr>
        <w:numPr>
          <w:ilvl w:val="0"/>
          <w:numId w:val="23"/>
        </w:numPr>
        <w:spacing w:after="200" w:line="276" w:lineRule="auto"/>
      </w:pPr>
      <w:r w:rsidRPr="00874AE4">
        <w:t>Vérifier la gestion des erreurs (</w:t>
      </w:r>
      <w:proofErr w:type="gramStart"/>
      <w:r w:rsidRPr="00874AE4">
        <w:t>email</w:t>
      </w:r>
      <w:proofErr w:type="gramEnd"/>
      <w:r w:rsidRPr="00874AE4">
        <w:t xml:space="preserve"> incorrect, mot de passe incorrect)</w:t>
      </w:r>
    </w:p>
    <w:p w14:paraId="2FB588F3" w14:textId="77777777" w:rsidR="00874AE4" w:rsidRPr="00874AE4" w:rsidRDefault="00874AE4">
      <w:pPr>
        <w:numPr>
          <w:ilvl w:val="0"/>
          <w:numId w:val="23"/>
        </w:numPr>
        <w:spacing w:after="200" w:line="276" w:lineRule="auto"/>
      </w:pPr>
      <w:r w:rsidRPr="00874AE4">
        <w:t xml:space="preserve">Vérifier que le </w:t>
      </w:r>
      <w:proofErr w:type="spellStart"/>
      <w:r w:rsidRPr="00874AE4">
        <w:t>token</w:t>
      </w:r>
      <w:proofErr w:type="spellEnd"/>
      <w:r w:rsidRPr="00874AE4">
        <w:t xml:space="preserve"> JWT est retourné</w:t>
      </w:r>
    </w:p>
    <w:p w14:paraId="625395F0" w14:textId="77777777" w:rsidR="00874AE4" w:rsidRPr="00874AE4" w:rsidRDefault="00874AE4">
      <w:pPr>
        <w:numPr>
          <w:ilvl w:val="0"/>
          <w:numId w:val="23"/>
        </w:numPr>
        <w:spacing w:after="200" w:line="276" w:lineRule="auto"/>
      </w:pPr>
      <w:r w:rsidRPr="00874AE4">
        <w:t>Vérifier le lien “mot de passe oublié”</w:t>
      </w:r>
    </w:p>
    <w:p w14:paraId="3BABF2DA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Cas de test principaux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874AE4" w14:paraId="560B3DAE" w14:textId="77777777" w:rsidTr="00075CCF">
        <w:tc>
          <w:tcPr>
            <w:tcW w:w="1812" w:type="dxa"/>
            <w:vAlign w:val="center"/>
          </w:tcPr>
          <w:p w14:paraId="6706F3F5" w14:textId="351976C1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 Test</w:t>
            </w:r>
          </w:p>
        </w:tc>
        <w:tc>
          <w:tcPr>
            <w:tcW w:w="1812" w:type="dxa"/>
            <w:vAlign w:val="center"/>
          </w:tcPr>
          <w:p w14:paraId="10C9DF7D" w14:textId="2CED944B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2B8F7DF3" w14:textId="315ED45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3ADFAE51" w14:textId="1E04F84E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322F2781" w14:textId="3FB694F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Bug associé</w:t>
            </w:r>
          </w:p>
        </w:tc>
      </w:tr>
      <w:tr w:rsidR="00874AE4" w14:paraId="060730EE" w14:textId="77777777" w:rsidTr="00075CCF">
        <w:tc>
          <w:tcPr>
            <w:tcW w:w="1812" w:type="dxa"/>
            <w:vAlign w:val="center"/>
          </w:tcPr>
          <w:p w14:paraId="084A106F" w14:textId="5A7E80C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AUTH_01</w:t>
            </w:r>
          </w:p>
        </w:tc>
        <w:tc>
          <w:tcPr>
            <w:tcW w:w="1812" w:type="dxa"/>
            <w:vAlign w:val="center"/>
          </w:tcPr>
          <w:p w14:paraId="1C652C19" w14:textId="421F4E7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0597047" w14:textId="46116ACB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avec </w:t>
            </w:r>
            <w:proofErr w:type="gramStart"/>
            <w:r>
              <w:t>email</w:t>
            </w:r>
            <w:proofErr w:type="gramEnd"/>
            <w:r>
              <w:t xml:space="preserve"> et mot de passe valides</w:t>
            </w:r>
          </w:p>
        </w:tc>
        <w:tc>
          <w:tcPr>
            <w:tcW w:w="1812" w:type="dxa"/>
            <w:vAlign w:val="center"/>
          </w:tcPr>
          <w:p w14:paraId="323552A6" w14:textId="253ABF7F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200 OK + JWT</w:t>
            </w:r>
          </w:p>
        </w:tc>
        <w:tc>
          <w:tcPr>
            <w:tcW w:w="1812" w:type="dxa"/>
            <w:vAlign w:val="center"/>
          </w:tcPr>
          <w:p w14:paraId="42B071B6" w14:textId="59D12521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874AE4" w14:paraId="29A2445C" w14:textId="77777777" w:rsidTr="00075CCF">
        <w:tc>
          <w:tcPr>
            <w:tcW w:w="1812" w:type="dxa"/>
            <w:vAlign w:val="center"/>
          </w:tcPr>
          <w:p w14:paraId="5CECDDD2" w14:textId="478A5375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AUTH_02</w:t>
            </w:r>
          </w:p>
        </w:tc>
        <w:tc>
          <w:tcPr>
            <w:tcW w:w="1812" w:type="dxa"/>
            <w:vAlign w:val="center"/>
          </w:tcPr>
          <w:p w14:paraId="0606A672" w14:textId="20B07BA2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482C1F22" w14:textId="2D83BE4F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avec </w:t>
            </w:r>
            <w:proofErr w:type="gramStart"/>
            <w:r>
              <w:t>email</w:t>
            </w:r>
            <w:proofErr w:type="gramEnd"/>
            <w:r>
              <w:t xml:space="preserve"> inexistant</w:t>
            </w:r>
          </w:p>
        </w:tc>
        <w:tc>
          <w:tcPr>
            <w:tcW w:w="1812" w:type="dxa"/>
            <w:vAlign w:val="center"/>
          </w:tcPr>
          <w:p w14:paraId="5FB32C46" w14:textId="3228A8FA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77B659DC" w14:textId="5CE75536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874AE4" w14:paraId="7D47441C" w14:textId="77777777" w:rsidTr="00075CCF">
        <w:tc>
          <w:tcPr>
            <w:tcW w:w="1812" w:type="dxa"/>
            <w:vAlign w:val="center"/>
          </w:tcPr>
          <w:p w14:paraId="51254594" w14:textId="31BCE30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AUTH_03</w:t>
            </w:r>
          </w:p>
        </w:tc>
        <w:tc>
          <w:tcPr>
            <w:tcW w:w="1812" w:type="dxa"/>
            <w:vAlign w:val="center"/>
          </w:tcPr>
          <w:p w14:paraId="1DEB1589" w14:textId="365DE79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5EA5E948" w14:textId="751B3EB0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Login incorrect</w:t>
            </w:r>
          </w:p>
        </w:tc>
        <w:tc>
          <w:tcPr>
            <w:tcW w:w="1812" w:type="dxa"/>
            <w:vAlign w:val="center"/>
          </w:tcPr>
          <w:p w14:paraId="1DF3580F" w14:textId="1E98FCB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1B85F651" w14:textId="6E231FC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CC790B" w14:paraId="435B945F" w14:textId="77777777" w:rsidTr="00075CCF">
        <w:tc>
          <w:tcPr>
            <w:tcW w:w="1812" w:type="dxa"/>
            <w:vAlign w:val="center"/>
          </w:tcPr>
          <w:p w14:paraId="361704BE" w14:textId="4C219A28" w:rsidR="00CC790B" w:rsidRDefault="00CC790B" w:rsidP="00874AE4">
            <w:pPr>
              <w:spacing w:after="200" w:line="276" w:lineRule="auto"/>
            </w:pPr>
            <w:r>
              <w:t>AUTH_04</w:t>
            </w:r>
          </w:p>
        </w:tc>
        <w:tc>
          <w:tcPr>
            <w:tcW w:w="1812" w:type="dxa"/>
            <w:vAlign w:val="center"/>
          </w:tcPr>
          <w:p w14:paraId="2C1DCB96" w14:textId="750D3318" w:rsidR="00CC790B" w:rsidRDefault="00CC790B" w:rsidP="00874AE4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0E17F5D0" w14:textId="2C5796C1" w:rsidR="00CC790B" w:rsidRDefault="00CC790B" w:rsidP="00874AE4">
            <w:pPr>
              <w:spacing w:after="200" w:line="276" w:lineRule="auto"/>
            </w:pPr>
            <w:r>
              <w:t>Mot de passe incorrect</w:t>
            </w:r>
          </w:p>
        </w:tc>
        <w:tc>
          <w:tcPr>
            <w:tcW w:w="1812" w:type="dxa"/>
            <w:vAlign w:val="center"/>
          </w:tcPr>
          <w:p w14:paraId="483DE881" w14:textId="1A8F9F2A" w:rsidR="00CC790B" w:rsidRDefault="00CC790B" w:rsidP="00874AE4">
            <w:pPr>
              <w:spacing w:after="200" w:line="276" w:lineRule="auto"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0A0D82B2" w14:textId="4DCBF4C4" w:rsidR="00CC790B" w:rsidRDefault="00CC790B" w:rsidP="00874AE4">
            <w:pPr>
              <w:spacing w:after="200" w:line="276" w:lineRule="auto"/>
            </w:pPr>
            <w:r>
              <w:t>-</w:t>
            </w:r>
          </w:p>
        </w:tc>
      </w:tr>
      <w:tr w:rsidR="00874AE4" w14:paraId="72DDF979" w14:textId="77777777" w:rsidTr="00075CCF">
        <w:tc>
          <w:tcPr>
            <w:tcW w:w="1812" w:type="dxa"/>
            <w:vAlign w:val="center"/>
          </w:tcPr>
          <w:p w14:paraId="320CD956" w14:textId="44C14889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</w:t>
            </w:r>
            <w:r w:rsidR="00CC790B">
              <w:t>5</w:t>
            </w:r>
          </w:p>
        </w:tc>
        <w:tc>
          <w:tcPr>
            <w:tcW w:w="1812" w:type="dxa"/>
            <w:vAlign w:val="center"/>
          </w:tcPr>
          <w:p w14:paraId="31FA9920" w14:textId="45F587E2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5D13524" w14:textId="776AB3E0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Lien “mot de passe oublié”</w:t>
            </w:r>
          </w:p>
        </w:tc>
        <w:tc>
          <w:tcPr>
            <w:tcW w:w="1812" w:type="dxa"/>
            <w:vAlign w:val="center"/>
          </w:tcPr>
          <w:p w14:paraId="75F0A215" w14:textId="5383A337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Redirection vers la page de reset</w:t>
            </w:r>
          </w:p>
        </w:tc>
        <w:tc>
          <w:tcPr>
            <w:tcW w:w="1812" w:type="dxa"/>
            <w:vAlign w:val="center"/>
          </w:tcPr>
          <w:p w14:paraId="2B86F126" w14:textId="7C196525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B006</w:t>
            </w:r>
          </w:p>
        </w:tc>
      </w:tr>
      <w:tr w:rsidR="00874AE4" w14:paraId="2CCBEED8" w14:textId="77777777" w:rsidTr="00075CCF">
        <w:tc>
          <w:tcPr>
            <w:tcW w:w="1812" w:type="dxa"/>
            <w:vAlign w:val="center"/>
          </w:tcPr>
          <w:p w14:paraId="48B8796A" w14:textId="4E830F2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</w:t>
            </w:r>
            <w:r w:rsidR="00CC790B">
              <w:t>6</w:t>
            </w:r>
          </w:p>
        </w:tc>
        <w:tc>
          <w:tcPr>
            <w:tcW w:w="1812" w:type="dxa"/>
            <w:vAlign w:val="center"/>
          </w:tcPr>
          <w:p w14:paraId="6816A50E" w14:textId="3B89BD2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47C70A37" w14:textId="2E2B323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sans </w:t>
            </w:r>
            <w:proofErr w:type="gramStart"/>
            <w:r>
              <w:t>email</w:t>
            </w:r>
            <w:proofErr w:type="gramEnd"/>
            <w:r>
              <w:t xml:space="preserve"> fourni</w:t>
            </w:r>
          </w:p>
        </w:tc>
        <w:tc>
          <w:tcPr>
            <w:tcW w:w="1812" w:type="dxa"/>
            <w:vAlign w:val="center"/>
          </w:tcPr>
          <w:p w14:paraId="39DFAAAF" w14:textId="4A31B9F9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Message d’erreur clair</w:t>
            </w:r>
          </w:p>
        </w:tc>
        <w:tc>
          <w:tcPr>
            <w:tcW w:w="1812" w:type="dxa"/>
            <w:vAlign w:val="center"/>
          </w:tcPr>
          <w:p w14:paraId="54A3D915" w14:textId="70B8716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B011</w:t>
            </w:r>
          </w:p>
        </w:tc>
      </w:tr>
    </w:tbl>
    <w:p w14:paraId="2184BCCA" w14:textId="77777777" w:rsidR="00C41DA8" w:rsidRPr="00C41DA8" w:rsidRDefault="006F73E9" w:rsidP="00C41DA8">
      <w:pPr>
        <w:spacing w:after="200" w:line="276" w:lineRule="auto"/>
        <w:rPr>
          <w:b/>
          <w:bCs/>
        </w:rPr>
      </w:pPr>
      <w:r w:rsidRPr="006C2230">
        <w:rPr>
          <w:b/>
          <w:bCs/>
        </w:rPr>
        <w:t xml:space="preserve"> </w:t>
      </w:r>
      <w:r w:rsidR="00C41DA8" w:rsidRPr="00C41DA8">
        <w:rPr>
          <w:b/>
          <w:bCs/>
        </w:rPr>
        <w:t>Justification :</w:t>
      </w:r>
    </w:p>
    <w:p w14:paraId="7C4B478D" w14:textId="77777777" w:rsidR="00C41DA8" w:rsidRPr="00C41DA8" w:rsidRDefault="00C41DA8">
      <w:pPr>
        <w:numPr>
          <w:ilvl w:val="0"/>
          <w:numId w:val="24"/>
        </w:numPr>
        <w:spacing w:after="200" w:line="276" w:lineRule="auto"/>
      </w:pPr>
      <w:r w:rsidRPr="00C41DA8">
        <w:t>Les tests permettent de garantir que la sécurité de l’authentification fonctionne et que les utilisateurs reçoivent des messages d’erreur compréhensibles.</w:t>
      </w:r>
    </w:p>
    <w:p w14:paraId="6F04F8EF" w14:textId="77777777" w:rsidR="00C41DA8" w:rsidRDefault="00C41DA8">
      <w:pPr>
        <w:numPr>
          <w:ilvl w:val="0"/>
          <w:numId w:val="24"/>
        </w:numPr>
        <w:spacing w:after="200" w:line="276" w:lineRule="auto"/>
      </w:pPr>
      <w:r w:rsidRPr="00C41DA8">
        <w:t>Ils couvrent également les bugs critiques identifiés en phase de tests manuels.</w:t>
      </w:r>
    </w:p>
    <w:p w14:paraId="5BA780D3" w14:textId="77777777" w:rsidR="00B3765B" w:rsidRPr="00C41DA8" w:rsidRDefault="00B3765B" w:rsidP="00B3765B">
      <w:pPr>
        <w:spacing w:after="200" w:line="276" w:lineRule="auto"/>
        <w:ind w:left="720"/>
      </w:pPr>
    </w:p>
    <w:p w14:paraId="51EEEE25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2. Route /</w:t>
      </w:r>
      <w:proofErr w:type="spellStart"/>
      <w:r w:rsidRPr="00B3765B">
        <w:rPr>
          <w:b/>
          <w:bCs/>
        </w:rPr>
        <w:t>users</w:t>
      </w:r>
      <w:proofErr w:type="spellEnd"/>
    </w:p>
    <w:p w14:paraId="5632D2F6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proofErr w:type="spellStart"/>
      <w:r w:rsidRPr="00B3765B">
        <w:rPr>
          <w:b/>
          <w:bCs/>
        </w:rPr>
        <w:t>Endpoints</w:t>
      </w:r>
      <w:proofErr w:type="spellEnd"/>
      <w:r w:rsidRPr="00B3765B">
        <w:rPr>
          <w:b/>
          <w:bCs/>
        </w:rPr>
        <w:t xml:space="preserve"> :</w:t>
      </w:r>
    </w:p>
    <w:p w14:paraId="76D4192E" w14:textId="77777777" w:rsidR="00B3765B" w:rsidRPr="00B3765B" w:rsidRDefault="00B3765B">
      <w:pPr>
        <w:numPr>
          <w:ilvl w:val="0"/>
          <w:numId w:val="25"/>
        </w:numPr>
        <w:spacing w:after="200" w:line="276" w:lineRule="auto"/>
      </w:pPr>
      <w:r w:rsidRPr="00B3765B">
        <w:t xml:space="preserve">POST / → </w:t>
      </w:r>
      <w:proofErr w:type="spellStart"/>
      <w:r w:rsidRPr="00B3765B">
        <w:t>createUser</w:t>
      </w:r>
      <w:proofErr w:type="spellEnd"/>
    </w:p>
    <w:p w14:paraId="41D6F68B" w14:textId="77777777" w:rsidR="00B3765B" w:rsidRPr="00B3765B" w:rsidRDefault="00B3765B">
      <w:pPr>
        <w:numPr>
          <w:ilvl w:val="0"/>
          <w:numId w:val="25"/>
        </w:numPr>
        <w:spacing w:after="200" w:line="276" w:lineRule="auto"/>
      </w:pPr>
      <w:r w:rsidRPr="00B3765B">
        <w:t xml:space="preserve">GET / → </w:t>
      </w:r>
      <w:proofErr w:type="spellStart"/>
      <w:r w:rsidRPr="00B3765B">
        <w:t>getUser</w:t>
      </w:r>
      <w:proofErr w:type="spellEnd"/>
    </w:p>
    <w:p w14:paraId="6EBCFDA6" w14:textId="77777777" w:rsidR="00B3765B" w:rsidRPr="00B3765B" w:rsidRDefault="00B3765B">
      <w:pPr>
        <w:numPr>
          <w:ilvl w:val="0"/>
          <w:numId w:val="25"/>
        </w:numPr>
        <w:spacing w:after="200" w:line="276" w:lineRule="auto"/>
      </w:pPr>
      <w:r w:rsidRPr="00B3765B">
        <w:t xml:space="preserve">PATCH / → </w:t>
      </w:r>
      <w:proofErr w:type="spellStart"/>
      <w:r w:rsidRPr="00B3765B">
        <w:t>editUser</w:t>
      </w:r>
      <w:proofErr w:type="spellEnd"/>
    </w:p>
    <w:p w14:paraId="635BAA43" w14:textId="77777777" w:rsidR="00B3765B" w:rsidRPr="00B3765B" w:rsidRDefault="00B3765B">
      <w:pPr>
        <w:numPr>
          <w:ilvl w:val="0"/>
          <w:numId w:val="25"/>
        </w:numPr>
        <w:spacing w:after="200" w:line="276" w:lineRule="auto"/>
      </w:pPr>
      <w:r w:rsidRPr="00B3765B">
        <w:t xml:space="preserve">DELETE / → </w:t>
      </w:r>
      <w:proofErr w:type="spellStart"/>
      <w:r w:rsidRPr="00B3765B">
        <w:t>deleteCurrentUser</w:t>
      </w:r>
      <w:proofErr w:type="spellEnd"/>
    </w:p>
    <w:p w14:paraId="4E9FA7FA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Objectifs du test :</w:t>
      </w:r>
    </w:p>
    <w:p w14:paraId="5DFC0147" w14:textId="77777777" w:rsidR="00B3765B" w:rsidRPr="00B3765B" w:rsidRDefault="00B3765B">
      <w:pPr>
        <w:numPr>
          <w:ilvl w:val="0"/>
          <w:numId w:val="26"/>
        </w:numPr>
        <w:spacing w:after="200" w:line="276" w:lineRule="auto"/>
      </w:pPr>
      <w:r w:rsidRPr="00B3765B">
        <w:t xml:space="preserve">Vérifier la création de compte avec </w:t>
      </w:r>
      <w:proofErr w:type="gramStart"/>
      <w:r w:rsidRPr="00B3765B">
        <w:t>email</w:t>
      </w:r>
      <w:proofErr w:type="gramEnd"/>
      <w:r w:rsidRPr="00B3765B">
        <w:t xml:space="preserve"> unique</w:t>
      </w:r>
    </w:p>
    <w:p w14:paraId="27C9EA5E" w14:textId="77777777" w:rsidR="00B3765B" w:rsidRPr="00B3765B" w:rsidRDefault="00B3765B">
      <w:pPr>
        <w:numPr>
          <w:ilvl w:val="0"/>
          <w:numId w:val="26"/>
        </w:numPr>
        <w:spacing w:after="200" w:line="276" w:lineRule="auto"/>
      </w:pPr>
      <w:r w:rsidRPr="00B3765B">
        <w:t>Vérifier la récupération des informations du profil</w:t>
      </w:r>
    </w:p>
    <w:p w14:paraId="0830EF5E" w14:textId="77777777" w:rsidR="00B3765B" w:rsidRPr="00B3765B" w:rsidRDefault="00B3765B">
      <w:pPr>
        <w:numPr>
          <w:ilvl w:val="0"/>
          <w:numId w:val="26"/>
        </w:numPr>
        <w:spacing w:after="200" w:line="276" w:lineRule="auto"/>
      </w:pPr>
      <w:r w:rsidRPr="00B3765B">
        <w:t xml:space="preserve">Vérifier la modification des données (nom, </w:t>
      </w:r>
      <w:proofErr w:type="gramStart"/>
      <w:r w:rsidRPr="00B3765B">
        <w:t>email</w:t>
      </w:r>
      <w:proofErr w:type="gramEnd"/>
      <w:r w:rsidRPr="00B3765B">
        <w:t>, mot de passe, NPA)</w:t>
      </w:r>
    </w:p>
    <w:p w14:paraId="585BAD1B" w14:textId="77777777" w:rsidR="00B3765B" w:rsidRPr="00B3765B" w:rsidRDefault="00B3765B">
      <w:pPr>
        <w:numPr>
          <w:ilvl w:val="0"/>
          <w:numId w:val="26"/>
        </w:numPr>
        <w:spacing w:after="200" w:line="276" w:lineRule="auto"/>
      </w:pPr>
      <w:r w:rsidRPr="00B3765B">
        <w:t>Vérifier la suppression de compte</w:t>
      </w:r>
    </w:p>
    <w:p w14:paraId="500CDB58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Cas de test principaux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B3765B" w14:paraId="281F1D7C" w14:textId="77777777" w:rsidTr="007904CB">
        <w:tc>
          <w:tcPr>
            <w:tcW w:w="1812" w:type="dxa"/>
            <w:vAlign w:val="center"/>
          </w:tcPr>
          <w:p w14:paraId="77D512B8" w14:textId="027180B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 Test</w:t>
            </w:r>
          </w:p>
        </w:tc>
        <w:tc>
          <w:tcPr>
            <w:tcW w:w="1812" w:type="dxa"/>
            <w:vAlign w:val="center"/>
          </w:tcPr>
          <w:p w14:paraId="443C1C99" w14:textId="5763B8E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5121E7E2" w14:textId="27B9809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1CC99BD3" w14:textId="1287D9D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7D6BB581" w14:textId="00BC8F35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Bug associé</w:t>
            </w:r>
          </w:p>
        </w:tc>
      </w:tr>
      <w:tr w:rsidR="00B3765B" w14:paraId="0571D504" w14:textId="77777777" w:rsidTr="007904CB">
        <w:tc>
          <w:tcPr>
            <w:tcW w:w="1812" w:type="dxa"/>
            <w:vAlign w:val="center"/>
          </w:tcPr>
          <w:p w14:paraId="4CBAEF32" w14:textId="5CCE9B0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USER_01</w:t>
            </w:r>
          </w:p>
        </w:tc>
        <w:tc>
          <w:tcPr>
            <w:tcW w:w="1812" w:type="dxa"/>
            <w:vAlign w:val="center"/>
          </w:tcPr>
          <w:p w14:paraId="3A772024" w14:textId="7D1E2CEA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0718C9CB" w14:textId="09ADFC5B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Création de compte avec </w:t>
            </w:r>
            <w:proofErr w:type="gramStart"/>
            <w:r>
              <w:t>email</w:t>
            </w:r>
            <w:proofErr w:type="gramEnd"/>
            <w:r>
              <w:t xml:space="preserve"> unique</w:t>
            </w:r>
          </w:p>
        </w:tc>
        <w:tc>
          <w:tcPr>
            <w:tcW w:w="1812" w:type="dxa"/>
            <w:vAlign w:val="center"/>
          </w:tcPr>
          <w:p w14:paraId="5D021383" w14:textId="72B6DF89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  <w:tc>
          <w:tcPr>
            <w:tcW w:w="1812" w:type="dxa"/>
            <w:vAlign w:val="center"/>
          </w:tcPr>
          <w:p w14:paraId="33B36D38" w14:textId="6CAA789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B3765B" w14:paraId="00D8775C" w14:textId="77777777" w:rsidTr="007904CB">
        <w:tc>
          <w:tcPr>
            <w:tcW w:w="1812" w:type="dxa"/>
            <w:vAlign w:val="center"/>
          </w:tcPr>
          <w:p w14:paraId="7B059B7E" w14:textId="62E203F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USER_02</w:t>
            </w:r>
          </w:p>
        </w:tc>
        <w:tc>
          <w:tcPr>
            <w:tcW w:w="1812" w:type="dxa"/>
            <w:vAlign w:val="center"/>
          </w:tcPr>
          <w:p w14:paraId="212B34F3" w14:textId="13BEE7FC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119B11A4" w14:textId="1DD66C7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Création de compte avec </w:t>
            </w:r>
            <w:proofErr w:type="gramStart"/>
            <w:r>
              <w:t>email</w:t>
            </w:r>
            <w:proofErr w:type="gramEnd"/>
            <w:r>
              <w:t xml:space="preserve"> déjà utilisé</w:t>
            </w:r>
          </w:p>
        </w:tc>
        <w:tc>
          <w:tcPr>
            <w:tcW w:w="1812" w:type="dxa"/>
            <w:vAlign w:val="center"/>
          </w:tcPr>
          <w:p w14:paraId="05007F5F" w14:textId="460ADFE0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Erreur claire</w:t>
            </w:r>
          </w:p>
        </w:tc>
        <w:tc>
          <w:tcPr>
            <w:tcW w:w="1812" w:type="dxa"/>
            <w:vAlign w:val="center"/>
          </w:tcPr>
          <w:p w14:paraId="7F231B3A" w14:textId="2A3B7063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B008</w:t>
            </w:r>
          </w:p>
        </w:tc>
      </w:tr>
      <w:tr w:rsidR="00B3765B" w14:paraId="192CA3C4" w14:textId="77777777" w:rsidTr="007904CB">
        <w:tc>
          <w:tcPr>
            <w:tcW w:w="1812" w:type="dxa"/>
            <w:vAlign w:val="center"/>
          </w:tcPr>
          <w:p w14:paraId="0B67BE7F" w14:textId="455361E7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USER_03</w:t>
            </w:r>
          </w:p>
        </w:tc>
        <w:tc>
          <w:tcPr>
            <w:tcW w:w="1812" w:type="dxa"/>
            <w:vAlign w:val="center"/>
          </w:tcPr>
          <w:p w14:paraId="2603B8D9" w14:textId="18222014" w:rsidR="00B3765B" w:rsidRDefault="00CB23DC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7D73056" w14:textId="626B708E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Modification nom trop long</w:t>
            </w:r>
          </w:p>
        </w:tc>
        <w:tc>
          <w:tcPr>
            <w:tcW w:w="1812" w:type="dxa"/>
            <w:vAlign w:val="center"/>
          </w:tcPr>
          <w:p w14:paraId="15665116" w14:textId="4EC9D04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Erreur gérée sans crash</w:t>
            </w:r>
          </w:p>
        </w:tc>
        <w:tc>
          <w:tcPr>
            <w:tcW w:w="1812" w:type="dxa"/>
            <w:vAlign w:val="center"/>
          </w:tcPr>
          <w:p w14:paraId="11418233" w14:textId="2F48F63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B015</w:t>
            </w:r>
          </w:p>
        </w:tc>
      </w:tr>
      <w:tr w:rsidR="00B3765B" w14:paraId="7088FEF2" w14:textId="77777777" w:rsidTr="007904CB">
        <w:tc>
          <w:tcPr>
            <w:tcW w:w="1812" w:type="dxa"/>
            <w:vAlign w:val="center"/>
          </w:tcPr>
          <w:p w14:paraId="60934362" w14:textId="1D1A4019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USER_04</w:t>
            </w:r>
          </w:p>
        </w:tc>
        <w:tc>
          <w:tcPr>
            <w:tcW w:w="1812" w:type="dxa"/>
            <w:vAlign w:val="center"/>
          </w:tcPr>
          <w:p w14:paraId="0C8CF4C0" w14:textId="1319C7B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16961DAE" w14:textId="5F0E852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Modification texte Profile → Profil</w:t>
            </w:r>
          </w:p>
        </w:tc>
        <w:tc>
          <w:tcPr>
            <w:tcW w:w="1812" w:type="dxa"/>
            <w:vAlign w:val="center"/>
          </w:tcPr>
          <w:p w14:paraId="17FD4AF8" w14:textId="4B16F75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Texte corrigé</w:t>
            </w:r>
          </w:p>
        </w:tc>
        <w:tc>
          <w:tcPr>
            <w:tcW w:w="1812" w:type="dxa"/>
            <w:vAlign w:val="center"/>
          </w:tcPr>
          <w:p w14:paraId="6B31CCC1" w14:textId="4B1AC993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B007</w:t>
            </w:r>
          </w:p>
        </w:tc>
      </w:tr>
      <w:tr w:rsidR="00B3765B" w14:paraId="5C5A11E6" w14:textId="77777777" w:rsidTr="007904CB">
        <w:tc>
          <w:tcPr>
            <w:tcW w:w="1812" w:type="dxa"/>
            <w:vAlign w:val="center"/>
          </w:tcPr>
          <w:p w14:paraId="52A98D6A" w14:textId="5DB3DC80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USER_05</w:t>
            </w:r>
          </w:p>
        </w:tc>
        <w:tc>
          <w:tcPr>
            <w:tcW w:w="1812" w:type="dxa"/>
            <w:vAlign w:val="center"/>
          </w:tcPr>
          <w:p w14:paraId="4DA2ECF4" w14:textId="12D0D2BF" w:rsidR="00B3765B" w:rsidRDefault="00CB23DC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E69377C" w14:textId="379053C5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NPA avec lettres</w:t>
            </w:r>
          </w:p>
        </w:tc>
        <w:tc>
          <w:tcPr>
            <w:tcW w:w="1812" w:type="dxa"/>
            <w:vAlign w:val="center"/>
          </w:tcPr>
          <w:p w14:paraId="25829100" w14:textId="36EA7074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Erreur gérée, pas de crash</w:t>
            </w:r>
          </w:p>
        </w:tc>
        <w:tc>
          <w:tcPr>
            <w:tcW w:w="1812" w:type="dxa"/>
            <w:vAlign w:val="center"/>
          </w:tcPr>
          <w:p w14:paraId="1D0177B5" w14:textId="5AE8DB5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B010</w:t>
            </w:r>
          </w:p>
        </w:tc>
      </w:tr>
    </w:tbl>
    <w:p w14:paraId="1CB27619" w14:textId="77777777" w:rsidR="00D51B8D" w:rsidRPr="00D51B8D" w:rsidRDefault="00D51B8D" w:rsidP="00D51B8D">
      <w:pPr>
        <w:spacing w:after="200" w:line="276" w:lineRule="auto"/>
        <w:rPr>
          <w:b/>
          <w:bCs/>
        </w:rPr>
      </w:pPr>
      <w:r w:rsidRPr="00D51B8D">
        <w:rPr>
          <w:b/>
          <w:bCs/>
        </w:rPr>
        <w:t>Justification :</w:t>
      </w:r>
    </w:p>
    <w:p w14:paraId="05694BEB" w14:textId="77777777" w:rsidR="00D51B8D" w:rsidRPr="00D51B8D" w:rsidRDefault="00D51B8D">
      <w:pPr>
        <w:numPr>
          <w:ilvl w:val="0"/>
          <w:numId w:val="27"/>
        </w:numPr>
        <w:spacing w:after="200" w:line="276" w:lineRule="auto"/>
      </w:pPr>
      <w:r w:rsidRPr="00D51B8D">
        <w:t>Ces tests permettent de couvrir les bugs critiques et majeurs liés à la saisie utilisateur et à la logique métier backend.</w:t>
      </w:r>
    </w:p>
    <w:p w14:paraId="339217A4" w14:textId="77777777" w:rsidR="00D51B8D" w:rsidRPr="00D51B8D" w:rsidRDefault="00D51B8D">
      <w:pPr>
        <w:numPr>
          <w:ilvl w:val="0"/>
          <w:numId w:val="27"/>
        </w:numPr>
        <w:spacing w:after="200" w:line="276" w:lineRule="auto"/>
      </w:pPr>
      <w:r w:rsidRPr="00D51B8D">
        <w:t>Ils assurent la cohérence des données et la stabilité de l’interface profil.</w:t>
      </w:r>
    </w:p>
    <w:p w14:paraId="063A83E7" w14:textId="2CCEEDD3" w:rsidR="006F73E9" w:rsidRDefault="006F73E9" w:rsidP="00874AE4">
      <w:pPr>
        <w:spacing w:after="200" w:line="276" w:lineRule="auto"/>
      </w:pPr>
    </w:p>
    <w:p w14:paraId="13E59E01" w14:textId="77777777" w:rsidR="006652E5" w:rsidRPr="006652E5" w:rsidRDefault="006652E5">
      <w:pPr>
        <w:numPr>
          <w:ilvl w:val="0"/>
          <w:numId w:val="4"/>
        </w:numPr>
        <w:tabs>
          <w:tab w:val="clear" w:pos="567"/>
          <w:tab w:val="num" w:pos="360"/>
        </w:tabs>
        <w:spacing w:after="200" w:line="276" w:lineRule="auto"/>
        <w:rPr>
          <w:b/>
          <w:bCs/>
        </w:rPr>
      </w:pPr>
      <w:r w:rsidRPr="006652E5">
        <w:rPr>
          <w:b/>
          <w:bCs/>
        </w:rPr>
        <w:t>3. Route /</w:t>
      </w:r>
      <w:proofErr w:type="spellStart"/>
      <w:r w:rsidRPr="006652E5">
        <w:rPr>
          <w:b/>
          <w:bCs/>
        </w:rPr>
        <w:t>todos</w:t>
      </w:r>
      <w:proofErr w:type="spellEnd"/>
    </w:p>
    <w:p w14:paraId="6AEB3FC3" w14:textId="77777777" w:rsidR="006652E5" w:rsidRPr="006652E5" w:rsidRDefault="006652E5" w:rsidP="006652E5">
      <w:pPr>
        <w:spacing w:after="200" w:line="276" w:lineRule="auto"/>
      </w:pPr>
      <w:proofErr w:type="spellStart"/>
      <w:r w:rsidRPr="006652E5">
        <w:rPr>
          <w:b/>
          <w:bCs/>
        </w:rPr>
        <w:t>Endpoints</w:t>
      </w:r>
      <w:proofErr w:type="spellEnd"/>
      <w:r w:rsidRPr="006652E5">
        <w:rPr>
          <w:b/>
          <w:bCs/>
        </w:rPr>
        <w:t xml:space="preserve"> :</w:t>
      </w:r>
    </w:p>
    <w:p w14:paraId="5DFA0CE8" w14:textId="77777777" w:rsidR="006652E5" w:rsidRPr="006652E5" w:rsidRDefault="006652E5">
      <w:pPr>
        <w:numPr>
          <w:ilvl w:val="0"/>
          <w:numId w:val="28"/>
        </w:numPr>
        <w:spacing w:after="200" w:line="276" w:lineRule="auto"/>
      </w:pPr>
      <w:r w:rsidRPr="006652E5">
        <w:t xml:space="preserve">POST / → </w:t>
      </w:r>
      <w:proofErr w:type="spellStart"/>
      <w:r w:rsidRPr="006652E5">
        <w:t>createTodo</w:t>
      </w:r>
      <w:proofErr w:type="spellEnd"/>
    </w:p>
    <w:p w14:paraId="5CCDFDDE" w14:textId="77777777" w:rsidR="006652E5" w:rsidRPr="006652E5" w:rsidRDefault="006652E5">
      <w:pPr>
        <w:numPr>
          <w:ilvl w:val="0"/>
          <w:numId w:val="28"/>
        </w:numPr>
        <w:spacing w:after="200" w:line="276" w:lineRule="auto"/>
      </w:pPr>
      <w:r w:rsidRPr="006652E5">
        <w:t xml:space="preserve">GET / → </w:t>
      </w:r>
      <w:proofErr w:type="spellStart"/>
      <w:r w:rsidRPr="006652E5">
        <w:t>getAllTodo</w:t>
      </w:r>
      <w:proofErr w:type="spellEnd"/>
    </w:p>
    <w:p w14:paraId="65910277" w14:textId="77777777" w:rsidR="006652E5" w:rsidRPr="006652E5" w:rsidRDefault="006652E5">
      <w:pPr>
        <w:numPr>
          <w:ilvl w:val="0"/>
          <w:numId w:val="28"/>
        </w:numPr>
        <w:spacing w:after="200" w:line="276" w:lineRule="auto"/>
      </w:pPr>
      <w:r w:rsidRPr="006652E5">
        <w:t>GET /</w:t>
      </w:r>
      <w:proofErr w:type="spellStart"/>
      <w:r w:rsidRPr="006652E5">
        <w:t>search</w:t>
      </w:r>
      <w:proofErr w:type="spellEnd"/>
      <w:r w:rsidRPr="006652E5">
        <w:t xml:space="preserve"> → </w:t>
      </w:r>
      <w:proofErr w:type="spellStart"/>
      <w:r w:rsidRPr="006652E5">
        <w:t>getSearchTodo</w:t>
      </w:r>
      <w:proofErr w:type="spellEnd"/>
    </w:p>
    <w:p w14:paraId="071880C0" w14:textId="77777777" w:rsidR="006652E5" w:rsidRPr="006652E5" w:rsidRDefault="006652E5">
      <w:pPr>
        <w:numPr>
          <w:ilvl w:val="0"/>
          <w:numId w:val="28"/>
        </w:numPr>
        <w:spacing w:after="200" w:line="276" w:lineRule="auto"/>
      </w:pPr>
      <w:r w:rsidRPr="006652E5">
        <w:t xml:space="preserve">PATCH </w:t>
      </w:r>
      <w:proofErr w:type="gramStart"/>
      <w:r w:rsidRPr="006652E5">
        <w:t>/:</w:t>
      </w:r>
      <w:proofErr w:type="gramEnd"/>
      <w:r w:rsidRPr="006652E5">
        <w:t xml:space="preserve">id → </w:t>
      </w:r>
      <w:proofErr w:type="spellStart"/>
      <w:r w:rsidRPr="006652E5">
        <w:t>editTodo</w:t>
      </w:r>
      <w:proofErr w:type="spellEnd"/>
    </w:p>
    <w:p w14:paraId="52100058" w14:textId="77777777" w:rsidR="006652E5" w:rsidRPr="006652E5" w:rsidRDefault="006652E5">
      <w:pPr>
        <w:numPr>
          <w:ilvl w:val="0"/>
          <w:numId w:val="28"/>
        </w:numPr>
        <w:spacing w:after="200" w:line="276" w:lineRule="auto"/>
      </w:pPr>
      <w:r w:rsidRPr="006652E5">
        <w:t xml:space="preserve">DELETE </w:t>
      </w:r>
      <w:proofErr w:type="gramStart"/>
      <w:r w:rsidRPr="006652E5">
        <w:t>/:</w:t>
      </w:r>
      <w:proofErr w:type="gramEnd"/>
      <w:r w:rsidRPr="006652E5">
        <w:t xml:space="preserve">id → </w:t>
      </w:r>
      <w:proofErr w:type="spellStart"/>
      <w:r w:rsidRPr="006652E5">
        <w:t>deleteTodo</w:t>
      </w:r>
      <w:proofErr w:type="spellEnd"/>
    </w:p>
    <w:p w14:paraId="4AEA0B75" w14:textId="77777777" w:rsidR="006652E5" w:rsidRPr="006652E5" w:rsidRDefault="006652E5" w:rsidP="006652E5">
      <w:pPr>
        <w:spacing w:after="200" w:line="276" w:lineRule="auto"/>
      </w:pPr>
      <w:r w:rsidRPr="006652E5">
        <w:rPr>
          <w:b/>
          <w:bCs/>
        </w:rPr>
        <w:t>Objectifs du test :</w:t>
      </w:r>
    </w:p>
    <w:p w14:paraId="0FC65907" w14:textId="77777777" w:rsidR="006652E5" w:rsidRPr="006652E5" w:rsidRDefault="006652E5">
      <w:pPr>
        <w:numPr>
          <w:ilvl w:val="0"/>
          <w:numId w:val="29"/>
        </w:numPr>
        <w:spacing w:after="200" w:line="276" w:lineRule="auto"/>
      </w:pPr>
      <w:r w:rsidRPr="006652E5">
        <w:t xml:space="preserve">Vérifier la création, lecture, modification et suppression des </w:t>
      </w:r>
      <w:proofErr w:type="spellStart"/>
      <w:r w:rsidRPr="006652E5">
        <w:t>todos</w:t>
      </w:r>
      <w:proofErr w:type="spellEnd"/>
    </w:p>
    <w:p w14:paraId="47522CFF" w14:textId="77777777" w:rsidR="006652E5" w:rsidRPr="006652E5" w:rsidRDefault="006652E5">
      <w:pPr>
        <w:numPr>
          <w:ilvl w:val="0"/>
          <w:numId w:val="29"/>
        </w:numPr>
        <w:spacing w:after="200" w:line="276" w:lineRule="auto"/>
      </w:pPr>
      <w:r w:rsidRPr="006652E5">
        <w:t>Tester la barre de recherche</w:t>
      </w:r>
    </w:p>
    <w:p w14:paraId="3695091B" w14:textId="77777777" w:rsidR="006652E5" w:rsidRPr="006652E5" w:rsidRDefault="006652E5">
      <w:pPr>
        <w:numPr>
          <w:ilvl w:val="0"/>
          <w:numId w:val="29"/>
        </w:numPr>
        <w:spacing w:after="200" w:line="276" w:lineRule="auto"/>
      </w:pPr>
      <w:r w:rsidRPr="006652E5">
        <w:t>Vérifier la gestion des descriptions longues et du texte formaté</w:t>
      </w:r>
    </w:p>
    <w:p w14:paraId="0E8B1BD1" w14:textId="77777777" w:rsidR="006652E5" w:rsidRPr="006652E5" w:rsidRDefault="006652E5">
      <w:pPr>
        <w:numPr>
          <w:ilvl w:val="0"/>
          <w:numId w:val="29"/>
        </w:numPr>
        <w:spacing w:after="200" w:line="276" w:lineRule="auto"/>
      </w:pPr>
      <w:r w:rsidRPr="006652E5">
        <w:t>Tester la logique de tri (</w:t>
      </w:r>
      <w:proofErr w:type="spellStart"/>
      <w:r w:rsidRPr="006652E5">
        <w:t>todos</w:t>
      </w:r>
      <w:proofErr w:type="spellEnd"/>
      <w:r w:rsidRPr="006652E5">
        <w:t xml:space="preserve"> terminés en bas)</w:t>
      </w:r>
    </w:p>
    <w:p w14:paraId="09B6CD96" w14:textId="77777777" w:rsidR="006652E5" w:rsidRPr="006652E5" w:rsidRDefault="006652E5">
      <w:pPr>
        <w:numPr>
          <w:ilvl w:val="0"/>
          <w:numId w:val="29"/>
        </w:numPr>
        <w:spacing w:after="200" w:line="276" w:lineRule="auto"/>
      </w:pPr>
      <w:r w:rsidRPr="006652E5">
        <w:t xml:space="preserve">Tester la validation des dates (pas de </w:t>
      </w:r>
      <w:proofErr w:type="spellStart"/>
      <w:r w:rsidRPr="006652E5">
        <w:t>todo</w:t>
      </w:r>
      <w:proofErr w:type="spellEnd"/>
      <w:r w:rsidRPr="006652E5">
        <w:t xml:space="preserve"> dans le passé)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D415CD" w14:paraId="3E3959DE" w14:textId="77777777" w:rsidTr="00DA00BF">
        <w:tc>
          <w:tcPr>
            <w:tcW w:w="1812" w:type="dxa"/>
            <w:vAlign w:val="center"/>
          </w:tcPr>
          <w:p w14:paraId="1F9B5E4E" w14:textId="5DB906A6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lastRenderedPageBreak/>
              <w:t>ID Test</w:t>
            </w:r>
          </w:p>
        </w:tc>
        <w:tc>
          <w:tcPr>
            <w:tcW w:w="1812" w:type="dxa"/>
            <w:vAlign w:val="center"/>
          </w:tcPr>
          <w:p w14:paraId="267D9CC5" w14:textId="1E410705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3BF40184" w14:textId="3FB6FB4C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1AEAF787" w14:textId="69D35A17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4326AFF6" w14:textId="6C340922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Bug associé</w:t>
            </w:r>
          </w:p>
        </w:tc>
      </w:tr>
      <w:tr w:rsidR="00D415CD" w14:paraId="187F6BF8" w14:textId="77777777" w:rsidTr="00DA00BF">
        <w:tc>
          <w:tcPr>
            <w:tcW w:w="1812" w:type="dxa"/>
            <w:vAlign w:val="center"/>
          </w:tcPr>
          <w:p w14:paraId="664B9A02" w14:textId="234F42F5" w:rsidR="00D415CD" w:rsidRDefault="00D415CD" w:rsidP="00D415CD">
            <w:pPr>
              <w:spacing w:after="200" w:line="276" w:lineRule="auto"/>
            </w:pPr>
            <w:r>
              <w:t>TODO_01</w:t>
            </w:r>
          </w:p>
        </w:tc>
        <w:tc>
          <w:tcPr>
            <w:tcW w:w="1812" w:type="dxa"/>
            <w:vAlign w:val="center"/>
          </w:tcPr>
          <w:p w14:paraId="7D601BDC" w14:textId="32C8702B" w:rsidR="00D415CD" w:rsidRDefault="00D415CD" w:rsidP="00D415CD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6B19BEA8" w14:textId="4E84002E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avec texte court</w:t>
            </w:r>
          </w:p>
        </w:tc>
        <w:tc>
          <w:tcPr>
            <w:tcW w:w="1812" w:type="dxa"/>
            <w:vAlign w:val="center"/>
          </w:tcPr>
          <w:p w14:paraId="55B4170F" w14:textId="3907C764" w:rsidR="00D415CD" w:rsidRDefault="00D415CD" w:rsidP="00D415CD">
            <w:pPr>
              <w:spacing w:after="200" w:line="276" w:lineRule="auto"/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  <w:tc>
          <w:tcPr>
            <w:tcW w:w="1812" w:type="dxa"/>
            <w:vAlign w:val="center"/>
          </w:tcPr>
          <w:p w14:paraId="78E5872B" w14:textId="7A7929A1" w:rsidR="00D415CD" w:rsidRDefault="00D415CD" w:rsidP="00D415CD">
            <w:pPr>
              <w:spacing w:after="200" w:line="276" w:lineRule="auto"/>
            </w:pPr>
            <w:r>
              <w:t>-</w:t>
            </w:r>
          </w:p>
        </w:tc>
      </w:tr>
      <w:tr w:rsidR="00D415CD" w14:paraId="3C5E900E" w14:textId="77777777" w:rsidTr="00DA00BF">
        <w:tc>
          <w:tcPr>
            <w:tcW w:w="1812" w:type="dxa"/>
            <w:vAlign w:val="center"/>
          </w:tcPr>
          <w:p w14:paraId="0C391F6E" w14:textId="153F11AF" w:rsidR="00D415CD" w:rsidRDefault="00D415CD" w:rsidP="00D415CD">
            <w:pPr>
              <w:spacing w:after="200" w:line="276" w:lineRule="auto"/>
            </w:pPr>
            <w:r>
              <w:t>TODO_02</w:t>
            </w:r>
          </w:p>
        </w:tc>
        <w:tc>
          <w:tcPr>
            <w:tcW w:w="1812" w:type="dxa"/>
            <w:vAlign w:val="center"/>
          </w:tcPr>
          <w:p w14:paraId="06778313" w14:textId="2F96145B" w:rsidR="00D415CD" w:rsidRDefault="00D415CD" w:rsidP="00D415CD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31EC27A6" w14:textId="2B97C03A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texte &gt; DB max</w:t>
            </w:r>
          </w:p>
        </w:tc>
        <w:tc>
          <w:tcPr>
            <w:tcW w:w="1812" w:type="dxa"/>
            <w:vAlign w:val="center"/>
          </w:tcPr>
          <w:p w14:paraId="4BB9EA8A" w14:textId="77B62A63" w:rsidR="00D415CD" w:rsidRDefault="00D415CD" w:rsidP="00D415CD">
            <w:pPr>
              <w:spacing w:after="200" w:line="276" w:lineRule="auto"/>
            </w:pPr>
            <w:r>
              <w:t>Erreur gérée, pas de crash</w:t>
            </w:r>
          </w:p>
        </w:tc>
        <w:tc>
          <w:tcPr>
            <w:tcW w:w="1812" w:type="dxa"/>
            <w:vAlign w:val="center"/>
          </w:tcPr>
          <w:p w14:paraId="366784CD" w14:textId="22851672" w:rsidR="00D415CD" w:rsidRDefault="00D415CD" w:rsidP="00D415CD">
            <w:pPr>
              <w:spacing w:after="200" w:line="276" w:lineRule="auto"/>
            </w:pPr>
            <w:r>
              <w:t>B004</w:t>
            </w:r>
          </w:p>
        </w:tc>
      </w:tr>
      <w:tr w:rsidR="00D415CD" w14:paraId="1354E543" w14:textId="77777777" w:rsidTr="00DA00BF">
        <w:tc>
          <w:tcPr>
            <w:tcW w:w="1812" w:type="dxa"/>
            <w:vAlign w:val="center"/>
          </w:tcPr>
          <w:p w14:paraId="3568049B" w14:textId="66BADE44" w:rsidR="00D415CD" w:rsidRDefault="00D415CD" w:rsidP="00D415CD">
            <w:pPr>
              <w:spacing w:after="200" w:line="276" w:lineRule="auto"/>
            </w:pPr>
            <w:r>
              <w:t>TODO_03</w:t>
            </w:r>
          </w:p>
        </w:tc>
        <w:tc>
          <w:tcPr>
            <w:tcW w:w="1812" w:type="dxa"/>
            <w:vAlign w:val="center"/>
          </w:tcPr>
          <w:p w14:paraId="72859170" w14:textId="29EDC227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9295B72" w14:textId="213E17C7" w:rsidR="00D415CD" w:rsidRDefault="00D415CD" w:rsidP="00D415CD">
            <w:pPr>
              <w:spacing w:after="200" w:line="276" w:lineRule="auto"/>
            </w:pPr>
            <w:r>
              <w:t>Barre de recherche texte 2 lettres</w:t>
            </w:r>
          </w:p>
        </w:tc>
        <w:tc>
          <w:tcPr>
            <w:tcW w:w="1812" w:type="dxa"/>
            <w:vAlign w:val="center"/>
          </w:tcPr>
          <w:p w14:paraId="12A5CB4E" w14:textId="6622FD50" w:rsidR="00D415CD" w:rsidRDefault="00D415CD" w:rsidP="00D415CD">
            <w:pPr>
              <w:spacing w:after="200" w:line="276" w:lineRule="auto"/>
            </w:pPr>
            <w:r>
              <w:t>Trouve la tâche</w:t>
            </w:r>
          </w:p>
        </w:tc>
        <w:tc>
          <w:tcPr>
            <w:tcW w:w="1812" w:type="dxa"/>
            <w:vAlign w:val="center"/>
          </w:tcPr>
          <w:p w14:paraId="7D752D39" w14:textId="675CE5F7" w:rsidR="00D415CD" w:rsidRDefault="00D415CD" w:rsidP="00D415CD">
            <w:pPr>
              <w:spacing w:after="200" w:line="276" w:lineRule="auto"/>
            </w:pPr>
            <w:r>
              <w:t>B001</w:t>
            </w:r>
          </w:p>
        </w:tc>
      </w:tr>
      <w:tr w:rsidR="00D415CD" w14:paraId="6463861D" w14:textId="77777777" w:rsidTr="00DA00BF">
        <w:tc>
          <w:tcPr>
            <w:tcW w:w="1812" w:type="dxa"/>
            <w:vAlign w:val="center"/>
          </w:tcPr>
          <w:p w14:paraId="4667E90F" w14:textId="71EF10E4" w:rsidR="00D415CD" w:rsidRDefault="00D415CD" w:rsidP="00D415CD">
            <w:pPr>
              <w:spacing w:after="200" w:line="276" w:lineRule="auto"/>
            </w:pPr>
            <w:r>
              <w:t>TODO_04</w:t>
            </w:r>
          </w:p>
        </w:tc>
        <w:tc>
          <w:tcPr>
            <w:tcW w:w="1812" w:type="dxa"/>
            <w:vAlign w:val="center"/>
          </w:tcPr>
          <w:p w14:paraId="1B64BE4A" w14:textId="7B67E4B3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2E4EE8F" w14:textId="5BBD9A31" w:rsidR="00D415CD" w:rsidRDefault="00D415CD" w:rsidP="00D415CD">
            <w:pPr>
              <w:spacing w:after="200" w:line="276" w:lineRule="auto"/>
            </w:pPr>
            <w:r>
              <w:t>Barre de recherche texte très long</w:t>
            </w:r>
          </w:p>
        </w:tc>
        <w:tc>
          <w:tcPr>
            <w:tcW w:w="1812" w:type="dxa"/>
            <w:vAlign w:val="center"/>
          </w:tcPr>
          <w:p w14:paraId="23A096FA" w14:textId="13D12AB0" w:rsidR="00D415CD" w:rsidRDefault="00D415CD" w:rsidP="00D415CD">
            <w:pPr>
              <w:spacing w:after="200" w:line="276" w:lineRule="auto"/>
            </w:pPr>
            <w:r>
              <w:t>Affichage correct</w:t>
            </w:r>
          </w:p>
        </w:tc>
        <w:tc>
          <w:tcPr>
            <w:tcW w:w="1812" w:type="dxa"/>
            <w:vAlign w:val="center"/>
          </w:tcPr>
          <w:p w14:paraId="62CCC30C" w14:textId="5A5F5018" w:rsidR="00D415CD" w:rsidRDefault="00D415CD" w:rsidP="00D415CD">
            <w:pPr>
              <w:spacing w:after="200" w:line="276" w:lineRule="auto"/>
            </w:pPr>
            <w:r>
              <w:t>B002</w:t>
            </w:r>
          </w:p>
        </w:tc>
      </w:tr>
      <w:tr w:rsidR="00D415CD" w14:paraId="0F20A54A" w14:textId="77777777" w:rsidTr="00DA00BF">
        <w:tc>
          <w:tcPr>
            <w:tcW w:w="1812" w:type="dxa"/>
            <w:vAlign w:val="center"/>
          </w:tcPr>
          <w:p w14:paraId="436C2BF4" w14:textId="15907E5D" w:rsidR="00D415CD" w:rsidRDefault="00D415CD" w:rsidP="00D415CD">
            <w:pPr>
              <w:spacing w:after="200" w:line="276" w:lineRule="auto"/>
            </w:pPr>
            <w:r>
              <w:t>TODO_05</w:t>
            </w:r>
          </w:p>
        </w:tc>
        <w:tc>
          <w:tcPr>
            <w:tcW w:w="1812" w:type="dxa"/>
            <w:vAlign w:val="center"/>
          </w:tcPr>
          <w:p w14:paraId="27DF043D" w14:textId="634C80DD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31B24E69" w14:textId="08F87847" w:rsidR="00D415CD" w:rsidRDefault="00D415CD" w:rsidP="00D415CD">
            <w:pPr>
              <w:spacing w:after="200" w:line="276" w:lineRule="auto"/>
            </w:pPr>
            <w:r>
              <w:t>Création d’une tâche pendant recherche</w:t>
            </w:r>
          </w:p>
        </w:tc>
        <w:tc>
          <w:tcPr>
            <w:tcW w:w="1812" w:type="dxa"/>
            <w:vAlign w:val="center"/>
          </w:tcPr>
          <w:p w14:paraId="2076D91B" w14:textId="3F2AF50A" w:rsidR="00D415CD" w:rsidRDefault="00D415CD" w:rsidP="00D415CD">
            <w:pPr>
              <w:spacing w:after="200" w:line="276" w:lineRule="auto"/>
            </w:pPr>
            <w:r>
              <w:t>Filtrage correct</w:t>
            </w:r>
          </w:p>
        </w:tc>
        <w:tc>
          <w:tcPr>
            <w:tcW w:w="1812" w:type="dxa"/>
            <w:vAlign w:val="center"/>
          </w:tcPr>
          <w:p w14:paraId="0A7394D0" w14:textId="6E0751C7" w:rsidR="00D415CD" w:rsidRDefault="00D415CD" w:rsidP="00D415CD">
            <w:pPr>
              <w:spacing w:after="200" w:line="276" w:lineRule="auto"/>
            </w:pPr>
            <w:r>
              <w:t>B005</w:t>
            </w:r>
          </w:p>
        </w:tc>
      </w:tr>
      <w:tr w:rsidR="00D415CD" w14:paraId="36B16643" w14:textId="77777777" w:rsidTr="00DA00BF">
        <w:tc>
          <w:tcPr>
            <w:tcW w:w="1812" w:type="dxa"/>
            <w:vAlign w:val="center"/>
          </w:tcPr>
          <w:p w14:paraId="1FDEBE99" w14:textId="29D934A2" w:rsidR="00D415CD" w:rsidRDefault="00D415CD" w:rsidP="00D415CD">
            <w:pPr>
              <w:spacing w:after="200" w:line="276" w:lineRule="auto"/>
            </w:pPr>
            <w:r>
              <w:t>TODO_06</w:t>
            </w:r>
          </w:p>
        </w:tc>
        <w:tc>
          <w:tcPr>
            <w:tcW w:w="1812" w:type="dxa"/>
            <w:vAlign w:val="center"/>
          </w:tcPr>
          <w:p w14:paraId="3F42B213" w14:textId="0CC4EFB7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CB6491B" w14:textId="7A2CF02E" w:rsidR="00D415CD" w:rsidRDefault="00D415CD" w:rsidP="00D415CD">
            <w:pPr>
              <w:spacing w:after="200" w:line="276" w:lineRule="auto"/>
            </w:pPr>
            <w:r>
              <w:t>Description formatée (gras, italique, barré, souligné)</w:t>
            </w:r>
          </w:p>
        </w:tc>
        <w:tc>
          <w:tcPr>
            <w:tcW w:w="1812" w:type="dxa"/>
            <w:vAlign w:val="center"/>
          </w:tcPr>
          <w:p w14:paraId="781F9893" w14:textId="29071776" w:rsidR="00D415CD" w:rsidRDefault="00D415CD" w:rsidP="00D415CD">
            <w:pPr>
              <w:spacing w:after="200" w:line="276" w:lineRule="auto"/>
            </w:pPr>
            <w:r>
              <w:t>Recherchable</w:t>
            </w:r>
          </w:p>
        </w:tc>
        <w:tc>
          <w:tcPr>
            <w:tcW w:w="1812" w:type="dxa"/>
            <w:vAlign w:val="center"/>
          </w:tcPr>
          <w:p w14:paraId="6F2D44B2" w14:textId="101BE25C" w:rsidR="00D415CD" w:rsidRDefault="00D415CD" w:rsidP="00D415CD">
            <w:pPr>
              <w:spacing w:after="200" w:line="276" w:lineRule="auto"/>
            </w:pPr>
            <w:r>
              <w:t>B014</w:t>
            </w:r>
          </w:p>
        </w:tc>
      </w:tr>
      <w:tr w:rsidR="00D415CD" w14:paraId="078C8F0D" w14:textId="77777777" w:rsidTr="00DA00BF">
        <w:tc>
          <w:tcPr>
            <w:tcW w:w="1812" w:type="dxa"/>
            <w:vAlign w:val="center"/>
          </w:tcPr>
          <w:p w14:paraId="1137E88A" w14:textId="18C7AAC2" w:rsidR="00D415CD" w:rsidRDefault="00D415CD" w:rsidP="00D415CD">
            <w:pPr>
              <w:spacing w:after="200" w:line="276" w:lineRule="auto"/>
            </w:pPr>
            <w:r>
              <w:t>TODO_07</w:t>
            </w:r>
          </w:p>
        </w:tc>
        <w:tc>
          <w:tcPr>
            <w:tcW w:w="1812" w:type="dxa"/>
            <w:vAlign w:val="center"/>
          </w:tcPr>
          <w:p w14:paraId="28E0A830" w14:textId="3EEE84F5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4DA0F9CD" w14:textId="5F6F727C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dans le passé</w:t>
            </w:r>
          </w:p>
        </w:tc>
        <w:tc>
          <w:tcPr>
            <w:tcW w:w="1812" w:type="dxa"/>
            <w:vAlign w:val="center"/>
          </w:tcPr>
          <w:p w14:paraId="339C0870" w14:textId="5187E3D3" w:rsidR="00D415CD" w:rsidRDefault="00D415CD" w:rsidP="00D415CD">
            <w:pPr>
              <w:spacing w:after="200" w:line="276" w:lineRule="auto"/>
            </w:pPr>
            <w:r>
              <w:t>Interdit / message d’erreur</w:t>
            </w:r>
          </w:p>
        </w:tc>
        <w:tc>
          <w:tcPr>
            <w:tcW w:w="1812" w:type="dxa"/>
            <w:vAlign w:val="center"/>
          </w:tcPr>
          <w:p w14:paraId="03FC77CC" w14:textId="653BFB41" w:rsidR="00D415CD" w:rsidRDefault="00D415CD" w:rsidP="00D415CD">
            <w:pPr>
              <w:spacing w:after="200" w:line="276" w:lineRule="auto"/>
            </w:pPr>
            <w:r>
              <w:t>B012</w:t>
            </w:r>
          </w:p>
        </w:tc>
      </w:tr>
      <w:tr w:rsidR="00D415CD" w14:paraId="113037B5" w14:textId="77777777" w:rsidTr="00DA00BF">
        <w:tc>
          <w:tcPr>
            <w:tcW w:w="1812" w:type="dxa"/>
            <w:vAlign w:val="center"/>
          </w:tcPr>
          <w:p w14:paraId="393969E6" w14:textId="4922D224" w:rsidR="00D415CD" w:rsidRDefault="00D415CD" w:rsidP="00D415CD">
            <w:pPr>
              <w:spacing w:after="200" w:line="276" w:lineRule="auto"/>
            </w:pPr>
            <w:r>
              <w:t>TODO_08</w:t>
            </w:r>
          </w:p>
        </w:tc>
        <w:tc>
          <w:tcPr>
            <w:tcW w:w="1812" w:type="dxa"/>
            <w:vAlign w:val="center"/>
          </w:tcPr>
          <w:p w14:paraId="6AA064A2" w14:textId="57E48DA3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26419104" w14:textId="761A88E4" w:rsidR="00D415CD" w:rsidRDefault="00D415CD" w:rsidP="00D415CD">
            <w:pPr>
              <w:spacing w:after="200" w:line="276" w:lineRule="auto"/>
            </w:pPr>
            <w:proofErr w:type="spellStart"/>
            <w:r>
              <w:t>Todos</w:t>
            </w:r>
            <w:proofErr w:type="spellEnd"/>
            <w:r>
              <w:t xml:space="preserve"> terminés</w:t>
            </w:r>
          </w:p>
        </w:tc>
        <w:tc>
          <w:tcPr>
            <w:tcW w:w="1812" w:type="dxa"/>
            <w:vAlign w:val="center"/>
          </w:tcPr>
          <w:p w14:paraId="3C650B17" w14:textId="73029B7F" w:rsidR="00D415CD" w:rsidRDefault="00D415CD" w:rsidP="00D415CD">
            <w:pPr>
              <w:spacing w:after="200" w:line="276" w:lineRule="auto"/>
            </w:pPr>
            <w:r>
              <w:t>Affichage en bas</w:t>
            </w:r>
          </w:p>
        </w:tc>
        <w:tc>
          <w:tcPr>
            <w:tcW w:w="1812" w:type="dxa"/>
            <w:vAlign w:val="center"/>
          </w:tcPr>
          <w:p w14:paraId="0B673385" w14:textId="46143CF7" w:rsidR="00D415CD" w:rsidRDefault="00D415CD" w:rsidP="00D415CD">
            <w:pPr>
              <w:spacing w:after="200" w:line="276" w:lineRule="auto"/>
            </w:pPr>
            <w:r>
              <w:t>B016</w:t>
            </w:r>
          </w:p>
        </w:tc>
      </w:tr>
      <w:tr w:rsidR="00D415CD" w14:paraId="54D33E84" w14:textId="77777777" w:rsidTr="00DA00BF">
        <w:tc>
          <w:tcPr>
            <w:tcW w:w="1812" w:type="dxa"/>
            <w:vAlign w:val="center"/>
          </w:tcPr>
          <w:p w14:paraId="01D5CBB0" w14:textId="1173A3E1" w:rsidR="00D415CD" w:rsidRDefault="00D415CD" w:rsidP="00D415CD">
            <w:pPr>
              <w:spacing w:after="200" w:line="276" w:lineRule="auto"/>
            </w:pPr>
            <w:r>
              <w:t>TODO_09</w:t>
            </w:r>
          </w:p>
        </w:tc>
        <w:tc>
          <w:tcPr>
            <w:tcW w:w="1812" w:type="dxa"/>
            <w:vAlign w:val="center"/>
          </w:tcPr>
          <w:p w14:paraId="01F3C382" w14:textId="1C62A18B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F9FF7EA" w14:textId="0EDC0AD2" w:rsidR="00D415CD" w:rsidRDefault="00D415CD" w:rsidP="00D415CD">
            <w:pPr>
              <w:spacing w:after="200" w:line="276" w:lineRule="auto"/>
            </w:pPr>
            <w:r>
              <w:t>La description ne se vide pas après création</w:t>
            </w:r>
          </w:p>
        </w:tc>
        <w:tc>
          <w:tcPr>
            <w:tcW w:w="1812" w:type="dxa"/>
            <w:vAlign w:val="center"/>
          </w:tcPr>
          <w:p w14:paraId="36F6CADC" w14:textId="2A97CC0B" w:rsidR="00D415CD" w:rsidRDefault="00D415CD" w:rsidP="00D415CD">
            <w:pPr>
              <w:spacing w:after="200" w:line="276" w:lineRule="auto"/>
            </w:pPr>
            <w:r>
              <w:t>Champ vide après ajout</w:t>
            </w:r>
          </w:p>
        </w:tc>
        <w:tc>
          <w:tcPr>
            <w:tcW w:w="1812" w:type="dxa"/>
            <w:vAlign w:val="center"/>
          </w:tcPr>
          <w:p w14:paraId="34D119B0" w14:textId="1C7B8CDA" w:rsidR="00D415CD" w:rsidRDefault="00D415CD" w:rsidP="00D415CD">
            <w:pPr>
              <w:spacing w:after="200" w:line="276" w:lineRule="auto"/>
            </w:pPr>
            <w:r>
              <w:t>B013</w:t>
            </w:r>
          </w:p>
        </w:tc>
      </w:tr>
      <w:tr w:rsidR="00D415CD" w14:paraId="51438829" w14:textId="77777777" w:rsidTr="00DA00BF">
        <w:tc>
          <w:tcPr>
            <w:tcW w:w="1812" w:type="dxa"/>
            <w:vAlign w:val="center"/>
          </w:tcPr>
          <w:p w14:paraId="47123607" w14:textId="4AD74C47" w:rsidR="00D415CD" w:rsidRDefault="00D415CD" w:rsidP="00D415CD">
            <w:pPr>
              <w:spacing w:after="200" w:line="276" w:lineRule="auto"/>
            </w:pPr>
            <w:r>
              <w:t>TODO_10</w:t>
            </w:r>
          </w:p>
        </w:tc>
        <w:tc>
          <w:tcPr>
            <w:tcW w:w="1812" w:type="dxa"/>
            <w:vAlign w:val="center"/>
          </w:tcPr>
          <w:p w14:paraId="20AF8FD9" w14:textId="40962BC4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A2E417D" w14:textId="5C19CE3A" w:rsidR="00D415CD" w:rsidRDefault="00D415CD" w:rsidP="00D415CD">
            <w:pPr>
              <w:spacing w:after="200" w:line="276" w:lineRule="auto"/>
            </w:pPr>
            <w:r>
              <w:t>Description trop longue déborde</w:t>
            </w:r>
          </w:p>
        </w:tc>
        <w:tc>
          <w:tcPr>
            <w:tcW w:w="1812" w:type="dxa"/>
            <w:vAlign w:val="center"/>
          </w:tcPr>
          <w:p w14:paraId="2B932118" w14:textId="6509609C" w:rsidR="00D415CD" w:rsidRDefault="00D415CD" w:rsidP="00D415CD">
            <w:pPr>
              <w:spacing w:after="200" w:line="276" w:lineRule="auto"/>
            </w:pPr>
            <w:r>
              <w:t>Affichage correct</w:t>
            </w:r>
          </w:p>
        </w:tc>
        <w:tc>
          <w:tcPr>
            <w:tcW w:w="1812" w:type="dxa"/>
            <w:vAlign w:val="center"/>
          </w:tcPr>
          <w:p w14:paraId="4669508A" w14:textId="33CC1CD6" w:rsidR="00D415CD" w:rsidRDefault="00D415CD" w:rsidP="00D415CD">
            <w:pPr>
              <w:spacing w:after="200" w:line="276" w:lineRule="auto"/>
            </w:pPr>
            <w:r>
              <w:t>B003</w:t>
            </w:r>
          </w:p>
        </w:tc>
      </w:tr>
    </w:tbl>
    <w:p w14:paraId="08706EB7" w14:textId="77777777" w:rsidR="00D415CD" w:rsidRPr="00D415CD" w:rsidRDefault="00D415CD" w:rsidP="00D415CD">
      <w:pPr>
        <w:pStyle w:val="Retraitcorpsdetexte"/>
        <w:ind w:left="0"/>
      </w:pPr>
      <w:r w:rsidRPr="00D415CD">
        <w:rPr>
          <w:b/>
          <w:bCs/>
        </w:rPr>
        <w:t>Justification :</w:t>
      </w:r>
    </w:p>
    <w:p w14:paraId="5C5417D4" w14:textId="77777777" w:rsidR="00D415CD" w:rsidRPr="00D415CD" w:rsidRDefault="00D415CD">
      <w:pPr>
        <w:pStyle w:val="Retraitcorpsdetexte"/>
        <w:numPr>
          <w:ilvl w:val="0"/>
          <w:numId w:val="30"/>
        </w:numPr>
        <w:spacing w:line="360" w:lineRule="auto"/>
      </w:pPr>
      <w:r w:rsidRPr="00D415CD">
        <w:t>Ces tests ciblent directement les anomalies détectées en tests manuels.</w:t>
      </w:r>
    </w:p>
    <w:p w14:paraId="21230672" w14:textId="77777777" w:rsidR="00D415CD" w:rsidRPr="00D415CD" w:rsidRDefault="00D415CD">
      <w:pPr>
        <w:pStyle w:val="Retraitcorpsdetexte"/>
        <w:numPr>
          <w:ilvl w:val="0"/>
          <w:numId w:val="30"/>
        </w:numPr>
        <w:spacing w:line="360" w:lineRule="auto"/>
      </w:pPr>
      <w:r w:rsidRPr="00D415CD">
        <w:t>Ils valident la logique métier du backend et la stabilité de l’UI sur différents cas limites (texte long, formaté, dates).</w:t>
      </w:r>
    </w:p>
    <w:bookmarkEnd w:id="27"/>
    <w:p w14:paraId="74F434CA" w14:textId="77777777" w:rsidR="00E12871" w:rsidRPr="003621D9" w:rsidRDefault="00E12871" w:rsidP="003621D9">
      <w:pPr>
        <w:pStyle w:val="Corpsdetexte"/>
      </w:pPr>
    </w:p>
    <w:p w14:paraId="5DA4B391" w14:textId="68FFCEB6" w:rsidR="007F30AE" w:rsidRDefault="003621D9" w:rsidP="008E53F9">
      <w:pPr>
        <w:pStyle w:val="Titre1"/>
      </w:pPr>
      <w:bookmarkStart w:id="36" w:name="_Toc215757547"/>
      <w:r>
        <w:t>Description des tests backend effectués</w:t>
      </w:r>
      <w:bookmarkEnd w:id="36"/>
    </w:p>
    <w:p w14:paraId="6FA317C1" w14:textId="77777777" w:rsidR="003621D9" w:rsidRPr="003621D9" w:rsidRDefault="003621D9" w:rsidP="003621D9">
      <w:pPr>
        <w:pStyle w:val="Corpsdetexte"/>
      </w:pPr>
    </w:p>
    <w:p w14:paraId="0AEC161B" w14:textId="6AADBE1E" w:rsidR="007F30AE" w:rsidRDefault="003621D9" w:rsidP="008E53F9">
      <w:pPr>
        <w:pStyle w:val="Titre1"/>
      </w:pPr>
      <w:bookmarkStart w:id="37" w:name="_Toc215757548"/>
      <w:r w:rsidRPr="003621D9">
        <w:lastRenderedPageBreak/>
        <w:t>Description des tests e2e effectu</w:t>
      </w:r>
      <w:r>
        <w:t>és</w:t>
      </w:r>
      <w:bookmarkEnd w:id="37"/>
    </w:p>
    <w:p w14:paraId="7E3CFDDD" w14:textId="77777777" w:rsidR="003621D9" w:rsidRPr="003621D9" w:rsidRDefault="003621D9" w:rsidP="003621D9">
      <w:pPr>
        <w:pStyle w:val="Corpsdetexte"/>
      </w:pPr>
    </w:p>
    <w:p w14:paraId="72555102" w14:textId="059A2EBE" w:rsidR="007F30AE" w:rsidRPr="007F30AE" w:rsidRDefault="003621D9" w:rsidP="008E53F9">
      <w:pPr>
        <w:pStyle w:val="Titre1"/>
      </w:pPr>
      <w:bookmarkStart w:id="38" w:name="_Toc215757549"/>
      <w:r>
        <w:t>Resultats de la compagne de test</w:t>
      </w:r>
      <w:bookmarkEnd w:id="38"/>
    </w:p>
    <w:p w14:paraId="30A0088B" w14:textId="67720A25" w:rsidR="007F30AE" w:rsidRDefault="003621D9" w:rsidP="003621D9">
      <w:pPr>
        <w:pStyle w:val="Titre1"/>
      </w:pPr>
      <w:bookmarkStart w:id="39" w:name="_Toc215757550"/>
      <w:r>
        <w:t>correction apportées au code</w:t>
      </w:r>
      <w:bookmarkEnd w:id="39"/>
    </w:p>
    <w:p w14:paraId="03092D64" w14:textId="4CACFE2E" w:rsidR="003621D9" w:rsidRDefault="003621D9" w:rsidP="003621D9">
      <w:pPr>
        <w:pStyle w:val="Titre1"/>
      </w:pPr>
      <w:bookmarkStart w:id="40" w:name="_Toc215757551"/>
      <w:r>
        <w:t>rapport de tests</w:t>
      </w:r>
      <w:bookmarkEnd w:id="40"/>
    </w:p>
    <w:p w14:paraId="121EFA1F" w14:textId="4F803C59" w:rsidR="003621D9" w:rsidRDefault="003621D9" w:rsidP="003621D9">
      <w:pPr>
        <w:pStyle w:val="Titre1"/>
      </w:pPr>
      <w:bookmarkStart w:id="41" w:name="_Toc215757552"/>
      <w:r>
        <w:t>explication de l’utilisation de l’ia dans le projet</w:t>
      </w:r>
      <w:bookmarkEnd w:id="41"/>
    </w:p>
    <w:p w14:paraId="749844DC" w14:textId="77777777" w:rsidR="00181207" w:rsidRDefault="00181207" w:rsidP="00181207">
      <w:pPr>
        <w:pStyle w:val="Corpsdetexte"/>
      </w:pPr>
    </w:p>
    <w:p w14:paraId="20EF87A5" w14:textId="6D33BAF5" w:rsidR="00181207" w:rsidRDefault="00181207" w:rsidP="00181207">
      <w:pPr>
        <w:pStyle w:val="Corpsdetexte"/>
      </w:pPr>
      <w:r>
        <w:t>Nous avons utilisé pour, pour reformuler la classification des bugs. Meilleure compréhension des parties sensible au différent type de bugs. Assister par l’IA pour les plans de tests</w:t>
      </w:r>
    </w:p>
    <w:p w14:paraId="20338322" w14:textId="77777777" w:rsidR="00181207" w:rsidRPr="00150AE0" w:rsidRDefault="00181207" w:rsidP="00181207">
      <w:pPr>
        <w:pStyle w:val="Corpsdetexte"/>
        <w:rPr>
          <w:b/>
          <w:bCs/>
        </w:rPr>
      </w:pPr>
      <w:r w:rsidRPr="00150AE0">
        <w:rPr>
          <w:b/>
          <w:bCs/>
        </w:rPr>
        <w:t>1. Classification et reformulation des bugs</w:t>
      </w:r>
    </w:p>
    <w:p w14:paraId="733A800C" w14:textId="77777777" w:rsidR="00181207" w:rsidRPr="00150AE0" w:rsidRDefault="00181207" w:rsidP="00181207">
      <w:pPr>
        <w:pStyle w:val="Corpsdetexte"/>
      </w:pPr>
      <w:r w:rsidRPr="00150AE0">
        <w:t>L’IA nous a aidé à :</w:t>
      </w:r>
    </w:p>
    <w:p w14:paraId="264F3E41" w14:textId="77777777" w:rsidR="00181207" w:rsidRPr="00150AE0" w:rsidRDefault="00181207">
      <w:pPr>
        <w:pStyle w:val="Corpsdetexte"/>
        <w:numPr>
          <w:ilvl w:val="0"/>
          <w:numId w:val="31"/>
        </w:numPr>
      </w:pPr>
      <w:r w:rsidRPr="00150AE0">
        <w:t>Reformuler les descriptions de bugs de manière plus claire et compréhensible ;</w:t>
      </w:r>
    </w:p>
    <w:p w14:paraId="4913FAAF" w14:textId="77777777" w:rsidR="00181207" w:rsidRPr="00150AE0" w:rsidRDefault="00181207">
      <w:pPr>
        <w:pStyle w:val="Corpsdetexte"/>
        <w:numPr>
          <w:ilvl w:val="0"/>
          <w:numId w:val="31"/>
        </w:numPr>
      </w:pPr>
      <w:r w:rsidRPr="00150AE0">
        <w:t>Repérer les liens entre certains bugs et leurs causes fonctionnelles.</w:t>
      </w:r>
    </w:p>
    <w:p w14:paraId="1E84F8D2" w14:textId="77777777" w:rsidR="00181207" w:rsidRPr="00150AE0" w:rsidRDefault="00181207" w:rsidP="00181207">
      <w:pPr>
        <w:pStyle w:val="Corpsdetexte"/>
      </w:pPr>
      <w:r w:rsidRPr="00150AE0">
        <w:t>Cela a permis une meilleure compréhension des zones sensibles de l’application (recherche, validations, description, routes backend, UX, etc.).</w:t>
      </w:r>
    </w:p>
    <w:p w14:paraId="6E4A63AF" w14:textId="77777777" w:rsidR="00181207" w:rsidRPr="00150AE0" w:rsidRDefault="00181207" w:rsidP="00181207">
      <w:pPr>
        <w:pStyle w:val="Corpsdetexte"/>
        <w:rPr>
          <w:b/>
          <w:bCs/>
        </w:rPr>
      </w:pPr>
      <w:r w:rsidRPr="00150AE0">
        <w:rPr>
          <w:b/>
          <w:bCs/>
        </w:rPr>
        <w:t>2. Assistance à la rédaction des plans de tests</w:t>
      </w:r>
    </w:p>
    <w:p w14:paraId="36DF10C8" w14:textId="77777777" w:rsidR="00181207" w:rsidRPr="00150AE0" w:rsidRDefault="00181207" w:rsidP="00181207">
      <w:pPr>
        <w:pStyle w:val="Corpsdetexte"/>
      </w:pPr>
      <w:r w:rsidRPr="00150AE0">
        <w:t>L’IA a servi à :</w:t>
      </w:r>
    </w:p>
    <w:p w14:paraId="2693AB30" w14:textId="77777777" w:rsidR="00181207" w:rsidRPr="00150AE0" w:rsidRDefault="00181207">
      <w:pPr>
        <w:pStyle w:val="Corpsdetexte"/>
        <w:numPr>
          <w:ilvl w:val="0"/>
          <w:numId w:val="32"/>
        </w:numPr>
      </w:pPr>
      <w:r w:rsidRPr="00150AE0">
        <w:t>Reformuler certains scénarios de test pour les rendre plus professionnels.</w:t>
      </w:r>
    </w:p>
    <w:p w14:paraId="0A1B24CF" w14:textId="77777777" w:rsidR="00181207" w:rsidRPr="00150AE0" w:rsidRDefault="00181207" w:rsidP="00181207">
      <w:pPr>
        <w:pStyle w:val="Corpsdetexte"/>
      </w:pPr>
      <w:r w:rsidRPr="00150AE0">
        <w:t>L’IA n’a pas décidé des tests à notre place : elle a aidé à organiser et clarifier ce qui avait déjà été observé lors de nos propres tests manuels et automatiques.</w:t>
      </w:r>
    </w:p>
    <w:p w14:paraId="4E5FE0E8" w14:textId="77777777" w:rsidR="00181207" w:rsidRPr="00150AE0" w:rsidRDefault="00181207" w:rsidP="00181207">
      <w:pPr>
        <w:pStyle w:val="Corpsdetexte"/>
        <w:rPr>
          <w:b/>
          <w:bCs/>
        </w:rPr>
      </w:pPr>
      <w:r w:rsidRPr="00150AE0">
        <w:rPr>
          <w:b/>
          <w:bCs/>
        </w:rPr>
        <w:t>3. Support rédactionnel pour le rapport</w:t>
      </w:r>
    </w:p>
    <w:p w14:paraId="4F43F79A" w14:textId="77777777" w:rsidR="00181207" w:rsidRPr="00150AE0" w:rsidRDefault="00181207" w:rsidP="00181207">
      <w:pPr>
        <w:pStyle w:val="Corpsdetexte"/>
      </w:pPr>
      <w:r w:rsidRPr="00150AE0">
        <w:t>L’IA a contribué à :</w:t>
      </w:r>
    </w:p>
    <w:p w14:paraId="7D7EA82E" w14:textId="77777777" w:rsidR="00181207" w:rsidRPr="00150AE0" w:rsidRDefault="00181207">
      <w:pPr>
        <w:pStyle w:val="Corpsdetexte"/>
        <w:numPr>
          <w:ilvl w:val="0"/>
          <w:numId w:val="33"/>
        </w:numPr>
      </w:pPr>
      <w:r w:rsidRPr="00150AE0">
        <w:t>Améliorer la qualité linguistique (orthographe, syntaxe, clarté) ;</w:t>
      </w:r>
    </w:p>
    <w:p w14:paraId="7F06F9B9" w14:textId="77777777" w:rsidR="00181207" w:rsidRPr="00150AE0" w:rsidRDefault="00181207" w:rsidP="00181207">
      <w:pPr>
        <w:pStyle w:val="Corpsdetexte"/>
      </w:pPr>
      <w:r w:rsidRPr="00150AE0">
        <w:t>Le contenu final reste basé sur notre travail pratique, nos analyses et nos tests effectués sur l’application.</w:t>
      </w:r>
    </w:p>
    <w:p w14:paraId="27707970" w14:textId="77777777" w:rsidR="00181207" w:rsidRPr="00181207" w:rsidRDefault="00181207" w:rsidP="00181207">
      <w:pPr>
        <w:pStyle w:val="Corpsdetexte"/>
      </w:pPr>
    </w:p>
    <w:p w14:paraId="496E31DC" w14:textId="53644B95" w:rsidR="003621D9" w:rsidRDefault="003621D9" w:rsidP="003621D9">
      <w:pPr>
        <w:pStyle w:val="Titre1"/>
      </w:pPr>
      <w:bookmarkStart w:id="42" w:name="_Toc215757553"/>
      <w:r>
        <w:t>Conclusion</w:t>
      </w:r>
      <w:bookmarkEnd w:id="42"/>
    </w:p>
    <w:p w14:paraId="3766EFC5" w14:textId="77777777" w:rsidR="003621D9" w:rsidRPr="003621D9" w:rsidRDefault="003621D9" w:rsidP="003621D9">
      <w:pPr>
        <w:pStyle w:val="Corpsdetexte"/>
      </w:pPr>
    </w:p>
    <w:p w14:paraId="10F72A0C" w14:textId="77777777" w:rsidR="003621D9" w:rsidRDefault="003621D9" w:rsidP="003621D9">
      <w:pPr>
        <w:pStyle w:val="Corpsdetexte"/>
      </w:pPr>
    </w:p>
    <w:p w14:paraId="6EBC286D" w14:textId="153CAEFD" w:rsidR="003621D9" w:rsidRPr="003621D9" w:rsidRDefault="003621D9" w:rsidP="003621D9">
      <w:pPr>
        <w:pStyle w:val="Corpsdetexte"/>
      </w:pPr>
    </w:p>
    <w:sectPr w:rsidR="003621D9" w:rsidRPr="003621D9" w:rsidSect="00D160DD">
      <w:headerReference w:type="default" r:id="rId14"/>
      <w:footerReference w:type="default" r:id="rId15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BDB3B" w14:textId="77777777" w:rsidR="00CA656B" w:rsidRDefault="00CA656B">
      <w:r>
        <w:separator/>
      </w:r>
    </w:p>
  </w:endnote>
  <w:endnote w:type="continuationSeparator" w:id="0">
    <w:p w14:paraId="24DF3910" w14:textId="77777777" w:rsidR="00CA656B" w:rsidRDefault="00CA6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27"/>
      <w:gridCol w:w="2614"/>
      <w:gridCol w:w="3029"/>
    </w:tblGrid>
    <w:tr w:rsidR="00AA4393" w:rsidRPr="00000197" w14:paraId="69E8E743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11E94BDC" w14:textId="56A6DD6D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r w:rsidR="003C476A">
            <w:rPr>
              <w:rFonts w:cs="Arial"/>
              <w:szCs w:val="16"/>
            </w:rPr>
            <w:t xml:space="preserve"> </w:t>
          </w:r>
          <w:r w:rsidR="00655261">
            <w:rPr>
              <w:rFonts w:cs="Arial"/>
              <w:szCs w:val="16"/>
            </w:rPr>
            <w:t xml:space="preserve">Yosef Nademo et </w:t>
          </w:r>
          <w:fldSimple w:instr=" AUTHOR   \* MERGEFORMAT ">
            <w:r w:rsidR="00673E1D" w:rsidRPr="00673E1D">
              <w:rPr>
                <w:rFonts w:cs="Arial"/>
                <w:noProof/>
                <w:szCs w:val="16"/>
              </w:rPr>
              <w:t>Mathieu Bamert</w:t>
            </w:r>
          </w:fldSimple>
        </w:p>
        <w:p w14:paraId="3E0FE168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2472C40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7F794214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673E1D">
            <w:rPr>
              <w:rFonts w:cs="Arial"/>
              <w:noProof/>
              <w:szCs w:val="16"/>
            </w:rPr>
            <w:t>24.11.2025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2C0B5174" w14:textId="77777777" w:rsidTr="00E52B61">
      <w:trPr>
        <w:jc w:val="center"/>
      </w:trPr>
      <w:tc>
        <w:tcPr>
          <w:tcW w:w="3510" w:type="dxa"/>
          <w:vAlign w:val="center"/>
        </w:tcPr>
        <w:p w14:paraId="26FCD8C6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48EE7CCD" w14:textId="77777777" w:rsidR="00B92638" w:rsidRDefault="00B92638" w:rsidP="00955930">
          <w:pPr>
            <w:pStyle w:val="-Pieddepage"/>
            <w:jc w:val="center"/>
            <w:rPr>
              <w:rFonts w:cs="Arial"/>
              <w:szCs w:val="16"/>
            </w:rPr>
          </w:pPr>
        </w:p>
        <w:p w14:paraId="4D14D8D4" w14:textId="01B99DFC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33CF1FFF" w14:textId="7FD0FFF8" w:rsidR="00AA4393" w:rsidRPr="00000197" w:rsidRDefault="00AA4393" w:rsidP="00655261">
          <w:pPr>
            <w:pStyle w:val="-Pieddepage"/>
            <w:rPr>
              <w:rFonts w:cs="Arial"/>
              <w:szCs w:val="16"/>
            </w:rPr>
          </w:pPr>
        </w:p>
      </w:tc>
    </w:tr>
    <w:tr w:rsidR="00AA4393" w:rsidRPr="00000197" w14:paraId="381EB782" w14:textId="77777777" w:rsidTr="00E52B61">
      <w:trPr>
        <w:jc w:val="center"/>
      </w:trPr>
      <w:tc>
        <w:tcPr>
          <w:tcW w:w="3510" w:type="dxa"/>
          <w:vAlign w:val="center"/>
        </w:tcPr>
        <w:p w14:paraId="4940A47C" w14:textId="583D76E7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5776" w:type="dxa"/>
          <w:gridSpan w:val="2"/>
          <w:vAlign w:val="center"/>
        </w:tcPr>
        <w:p w14:paraId="4FF2FE9D" w14:textId="09673A8A" w:rsidR="00AA4393" w:rsidRPr="00000197" w:rsidRDefault="00AA4393" w:rsidP="00955930">
          <w:pPr>
            <w:pStyle w:val="-Pieddepage"/>
            <w:jc w:val="right"/>
            <w:rPr>
              <w:rFonts w:cs="Arial"/>
              <w:szCs w:val="16"/>
            </w:rPr>
          </w:pPr>
        </w:p>
      </w:tc>
    </w:tr>
  </w:tbl>
  <w:p w14:paraId="0D72D457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16E74" w14:textId="77777777" w:rsidR="00CA656B" w:rsidRDefault="00CA656B">
      <w:r>
        <w:separator/>
      </w:r>
    </w:p>
  </w:footnote>
  <w:footnote w:type="continuationSeparator" w:id="0">
    <w:p w14:paraId="6F1F252B" w14:textId="77777777" w:rsidR="00CA656B" w:rsidRDefault="00CA6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43DE634E" w14:textId="77777777">
      <w:trPr>
        <w:trHeight w:val="536"/>
        <w:jc w:val="center"/>
      </w:trPr>
      <w:tc>
        <w:tcPr>
          <w:tcW w:w="2445" w:type="dxa"/>
          <w:vAlign w:val="center"/>
        </w:tcPr>
        <w:p w14:paraId="52A9524C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44C6FF22" w14:textId="77777777" w:rsidR="00AA4393" w:rsidRPr="00B4738A" w:rsidRDefault="00AA4393" w:rsidP="00B4738A"/>
      </w:tc>
      <w:tc>
        <w:tcPr>
          <w:tcW w:w="2283" w:type="dxa"/>
          <w:vAlign w:val="center"/>
        </w:tcPr>
        <w:p w14:paraId="213686CE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51F96F7D" wp14:editId="6936F79B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947257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BD10263_"/>
      </v:shape>
    </w:pict>
  </w:numPicBullet>
  <w:abstractNum w:abstractNumId="0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4D923A1"/>
    <w:multiLevelType w:val="hybridMultilevel"/>
    <w:tmpl w:val="A4700A1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D437E7C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34118"/>
    <w:multiLevelType w:val="multilevel"/>
    <w:tmpl w:val="ECE2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B5FD6"/>
    <w:multiLevelType w:val="multilevel"/>
    <w:tmpl w:val="AF4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37F63"/>
    <w:multiLevelType w:val="hybridMultilevel"/>
    <w:tmpl w:val="75C6876A"/>
    <w:lvl w:ilvl="0" w:tplc="10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498101D"/>
    <w:multiLevelType w:val="multilevel"/>
    <w:tmpl w:val="A41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84FBC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10A76CF"/>
    <w:multiLevelType w:val="multilevel"/>
    <w:tmpl w:val="4C8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80F4B"/>
    <w:multiLevelType w:val="multilevel"/>
    <w:tmpl w:val="AC8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72DE7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87759"/>
    <w:multiLevelType w:val="hybridMultilevel"/>
    <w:tmpl w:val="AC10627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928C6"/>
    <w:multiLevelType w:val="multilevel"/>
    <w:tmpl w:val="000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06E36"/>
    <w:multiLevelType w:val="hybridMultilevel"/>
    <w:tmpl w:val="D23CDDCA"/>
    <w:lvl w:ilvl="0" w:tplc="10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473455D2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F1964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04236"/>
    <w:multiLevelType w:val="multilevel"/>
    <w:tmpl w:val="A2C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1781E"/>
    <w:multiLevelType w:val="multilevel"/>
    <w:tmpl w:val="DCA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67E88"/>
    <w:multiLevelType w:val="multilevel"/>
    <w:tmpl w:val="D66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757E6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C5B55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323DD"/>
    <w:multiLevelType w:val="multilevel"/>
    <w:tmpl w:val="32D8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37086"/>
    <w:multiLevelType w:val="multilevel"/>
    <w:tmpl w:val="36B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46B18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11968"/>
    <w:multiLevelType w:val="multilevel"/>
    <w:tmpl w:val="2E0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659AB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011F2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32842"/>
    <w:multiLevelType w:val="multilevel"/>
    <w:tmpl w:val="2E0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A0F48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75C2A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015BD"/>
    <w:multiLevelType w:val="multilevel"/>
    <w:tmpl w:val="37D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07406">
    <w:abstractNumId w:val="0"/>
  </w:num>
  <w:num w:numId="2" w16cid:durableId="1216355499">
    <w:abstractNumId w:val="5"/>
  </w:num>
  <w:num w:numId="3" w16cid:durableId="1101879669">
    <w:abstractNumId w:val="2"/>
  </w:num>
  <w:num w:numId="4" w16cid:durableId="1504470965">
    <w:abstractNumId w:val="10"/>
  </w:num>
  <w:num w:numId="5" w16cid:durableId="627735601">
    <w:abstractNumId w:val="16"/>
  </w:num>
  <w:num w:numId="6" w16cid:durableId="2032412601">
    <w:abstractNumId w:val="7"/>
  </w:num>
  <w:num w:numId="7" w16cid:durableId="757561469">
    <w:abstractNumId w:val="4"/>
  </w:num>
  <w:num w:numId="8" w16cid:durableId="2009404848">
    <w:abstractNumId w:val="8"/>
  </w:num>
  <w:num w:numId="9" w16cid:durableId="1717777780">
    <w:abstractNumId w:val="11"/>
  </w:num>
  <w:num w:numId="10" w16cid:durableId="878206449">
    <w:abstractNumId w:val="19"/>
  </w:num>
  <w:num w:numId="11" w16cid:durableId="1499543278">
    <w:abstractNumId w:val="12"/>
  </w:num>
  <w:num w:numId="12" w16cid:durableId="1471315897">
    <w:abstractNumId w:val="33"/>
  </w:num>
  <w:num w:numId="13" w16cid:durableId="1544516130">
    <w:abstractNumId w:val="15"/>
  </w:num>
  <w:num w:numId="14" w16cid:durableId="608707281">
    <w:abstractNumId w:val="1"/>
  </w:num>
  <w:num w:numId="15" w16cid:durableId="1206866842">
    <w:abstractNumId w:val="29"/>
  </w:num>
  <w:num w:numId="16" w16cid:durableId="773329484">
    <w:abstractNumId w:val="24"/>
  </w:num>
  <w:num w:numId="17" w16cid:durableId="92096329">
    <w:abstractNumId w:val="30"/>
  </w:num>
  <w:num w:numId="18" w16cid:durableId="1605304322">
    <w:abstractNumId w:val="21"/>
  </w:num>
  <w:num w:numId="19" w16cid:durableId="1690253699">
    <w:abstractNumId w:val="27"/>
  </w:num>
  <w:num w:numId="20" w16cid:durableId="1732584002">
    <w:abstractNumId w:val="31"/>
  </w:num>
  <w:num w:numId="21" w16cid:durableId="1272199647">
    <w:abstractNumId w:val="26"/>
  </w:num>
  <w:num w:numId="22" w16cid:durableId="820005817">
    <w:abstractNumId w:val="28"/>
  </w:num>
  <w:num w:numId="23" w16cid:durableId="449130457">
    <w:abstractNumId w:val="17"/>
  </w:num>
  <w:num w:numId="24" w16cid:durableId="301738932">
    <w:abstractNumId w:val="23"/>
  </w:num>
  <w:num w:numId="25" w16cid:durableId="97677194">
    <w:abstractNumId w:val="32"/>
  </w:num>
  <w:num w:numId="26" w16cid:durableId="1419792947">
    <w:abstractNumId w:val="22"/>
  </w:num>
  <w:num w:numId="27" w16cid:durableId="774061277">
    <w:abstractNumId w:val="13"/>
  </w:num>
  <w:num w:numId="28" w16cid:durableId="648898320">
    <w:abstractNumId w:val="9"/>
  </w:num>
  <w:num w:numId="29" w16cid:durableId="660087031">
    <w:abstractNumId w:val="3"/>
  </w:num>
  <w:num w:numId="30" w16cid:durableId="1116018605">
    <w:abstractNumId w:val="18"/>
  </w:num>
  <w:num w:numId="31" w16cid:durableId="28452835">
    <w:abstractNumId w:val="20"/>
  </w:num>
  <w:num w:numId="32" w16cid:durableId="1372219582">
    <w:abstractNumId w:val="25"/>
  </w:num>
  <w:num w:numId="33" w16cid:durableId="871575424">
    <w:abstractNumId w:val="6"/>
  </w:num>
  <w:num w:numId="34" w16cid:durableId="861357358">
    <w:abstractNumId w:val="1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1D"/>
    <w:rsid w:val="00000197"/>
    <w:rsid w:val="00010B9A"/>
    <w:rsid w:val="0001209F"/>
    <w:rsid w:val="00015352"/>
    <w:rsid w:val="00021D00"/>
    <w:rsid w:val="000316F0"/>
    <w:rsid w:val="00044099"/>
    <w:rsid w:val="00045A82"/>
    <w:rsid w:val="00046CAE"/>
    <w:rsid w:val="00055DB3"/>
    <w:rsid w:val="000633D1"/>
    <w:rsid w:val="00063F97"/>
    <w:rsid w:val="00065971"/>
    <w:rsid w:val="00067419"/>
    <w:rsid w:val="00086114"/>
    <w:rsid w:val="000A1B63"/>
    <w:rsid w:val="000A7B4A"/>
    <w:rsid w:val="000B6BE0"/>
    <w:rsid w:val="000E428E"/>
    <w:rsid w:val="000E7483"/>
    <w:rsid w:val="000F22B9"/>
    <w:rsid w:val="000F381C"/>
    <w:rsid w:val="0010591C"/>
    <w:rsid w:val="00111811"/>
    <w:rsid w:val="00114120"/>
    <w:rsid w:val="00114CF0"/>
    <w:rsid w:val="00136C87"/>
    <w:rsid w:val="00140F0C"/>
    <w:rsid w:val="0015167D"/>
    <w:rsid w:val="00152A26"/>
    <w:rsid w:val="001764CE"/>
    <w:rsid w:val="00181207"/>
    <w:rsid w:val="00183417"/>
    <w:rsid w:val="001C454D"/>
    <w:rsid w:val="001C4950"/>
    <w:rsid w:val="001D4577"/>
    <w:rsid w:val="001D72BA"/>
    <w:rsid w:val="001F2420"/>
    <w:rsid w:val="001F6EEB"/>
    <w:rsid w:val="00202B38"/>
    <w:rsid w:val="00207B0C"/>
    <w:rsid w:val="002770F3"/>
    <w:rsid w:val="002951BD"/>
    <w:rsid w:val="00297E2A"/>
    <w:rsid w:val="002A7154"/>
    <w:rsid w:val="002B6893"/>
    <w:rsid w:val="002C6634"/>
    <w:rsid w:val="002D4530"/>
    <w:rsid w:val="002D4C82"/>
    <w:rsid w:val="002D7D46"/>
    <w:rsid w:val="002F0045"/>
    <w:rsid w:val="002F038B"/>
    <w:rsid w:val="00310160"/>
    <w:rsid w:val="0031563E"/>
    <w:rsid w:val="00325BBA"/>
    <w:rsid w:val="00335F4F"/>
    <w:rsid w:val="0034172E"/>
    <w:rsid w:val="003453D6"/>
    <w:rsid w:val="003621D9"/>
    <w:rsid w:val="0036528E"/>
    <w:rsid w:val="00365B47"/>
    <w:rsid w:val="0037071E"/>
    <w:rsid w:val="003C1E5F"/>
    <w:rsid w:val="003C476A"/>
    <w:rsid w:val="003E018B"/>
    <w:rsid w:val="003E32B9"/>
    <w:rsid w:val="003F1870"/>
    <w:rsid w:val="00407333"/>
    <w:rsid w:val="0040782E"/>
    <w:rsid w:val="004202D8"/>
    <w:rsid w:val="004206A2"/>
    <w:rsid w:val="00425F03"/>
    <w:rsid w:val="0043666E"/>
    <w:rsid w:val="00436B90"/>
    <w:rsid w:val="00454074"/>
    <w:rsid w:val="004C6BBA"/>
    <w:rsid w:val="004D08EE"/>
    <w:rsid w:val="004D5266"/>
    <w:rsid w:val="004E68C2"/>
    <w:rsid w:val="00505421"/>
    <w:rsid w:val="00520326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66A"/>
    <w:rsid w:val="005B27EF"/>
    <w:rsid w:val="005B5B2B"/>
    <w:rsid w:val="005C47BA"/>
    <w:rsid w:val="005D303F"/>
    <w:rsid w:val="005E6192"/>
    <w:rsid w:val="005E6B56"/>
    <w:rsid w:val="006029C7"/>
    <w:rsid w:val="00615583"/>
    <w:rsid w:val="006275E7"/>
    <w:rsid w:val="00630218"/>
    <w:rsid w:val="00645760"/>
    <w:rsid w:val="006521AD"/>
    <w:rsid w:val="00655261"/>
    <w:rsid w:val="00656974"/>
    <w:rsid w:val="006652E5"/>
    <w:rsid w:val="00673E1D"/>
    <w:rsid w:val="006902A9"/>
    <w:rsid w:val="00691209"/>
    <w:rsid w:val="006966D0"/>
    <w:rsid w:val="006C02C0"/>
    <w:rsid w:val="006C53F0"/>
    <w:rsid w:val="006E0FA4"/>
    <w:rsid w:val="006E132F"/>
    <w:rsid w:val="006E2978"/>
    <w:rsid w:val="006E2CE8"/>
    <w:rsid w:val="006E4DA8"/>
    <w:rsid w:val="006F73E9"/>
    <w:rsid w:val="007010E6"/>
    <w:rsid w:val="0070163D"/>
    <w:rsid w:val="007024CD"/>
    <w:rsid w:val="007118D3"/>
    <w:rsid w:val="007211A1"/>
    <w:rsid w:val="0072477F"/>
    <w:rsid w:val="00742484"/>
    <w:rsid w:val="00744762"/>
    <w:rsid w:val="0074498A"/>
    <w:rsid w:val="007476C9"/>
    <w:rsid w:val="00753A51"/>
    <w:rsid w:val="00761567"/>
    <w:rsid w:val="007700A7"/>
    <w:rsid w:val="007724F1"/>
    <w:rsid w:val="00772BC0"/>
    <w:rsid w:val="007748A7"/>
    <w:rsid w:val="0079110F"/>
    <w:rsid w:val="007A05E1"/>
    <w:rsid w:val="007B0351"/>
    <w:rsid w:val="007D0A71"/>
    <w:rsid w:val="007D2CDF"/>
    <w:rsid w:val="007D546C"/>
    <w:rsid w:val="007E5F3D"/>
    <w:rsid w:val="007F30AE"/>
    <w:rsid w:val="00807F84"/>
    <w:rsid w:val="0081740D"/>
    <w:rsid w:val="00842038"/>
    <w:rsid w:val="00845304"/>
    <w:rsid w:val="008468C8"/>
    <w:rsid w:val="00851A5E"/>
    <w:rsid w:val="00853E81"/>
    <w:rsid w:val="0087340D"/>
    <w:rsid w:val="00874AE4"/>
    <w:rsid w:val="008837F0"/>
    <w:rsid w:val="008870A8"/>
    <w:rsid w:val="00891718"/>
    <w:rsid w:val="008A464B"/>
    <w:rsid w:val="008C40C0"/>
    <w:rsid w:val="008D522B"/>
    <w:rsid w:val="008D55CF"/>
    <w:rsid w:val="008E05FB"/>
    <w:rsid w:val="008E13F2"/>
    <w:rsid w:val="008E53F9"/>
    <w:rsid w:val="00902523"/>
    <w:rsid w:val="0090391B"/>
    <w:rsid w:val="00903FEF"/>
    <w:rsid w:val="00904A0A"/>
    <w:rsid w:val="009142E2"/>
    <w:rsid w:val="009159C4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46C1"/>
    <w:rsid w:val="009B6FDC"/>
    <w:rsid w:val="009D1A69"/>
    <w:rsid w:val="009D480B"/>
    <w:rsid w:val="009F75DD"/>
    <w:rsid w:val="00A216B8"/>
    <w:rsid w:val="00A3107E"/>
    <w:rsid w:val="00A65F0B"/>
    <w:rsid w:val="00A706B7"/>
    <w:rsid w:val="00AA4393"/>
    <w:rsid w:val="00AB1CA6"/>
    <w:rsid w:val="00AC30F7"/>
    <w:rsid w:val="00AC6C66"/>
    <w:rsid w:val="00AE282D"/>
    <w:rsid w:val="00AF58E1"/>
    <w:rsid w:val="00B06C26"/>
    <w:rsid w:val="00B147A7"/>
    <w:rsid w:val="00B20D38"/>
    <w:rsid w:val="00B241D2"/>
    <w:rsid w:val="00B33505"/>
    <w:rsid w:val="00B3765B"/>
    <w:rsid w:val="00B40A8E"/>
    <w:rsid w:val="00B44A78"/>
    <w:rsid w:val="00B4738A"/>
    <w:rsid w:val="00B612B2"/>
    <w:rsid w:val="00B64C66"/>
    <w:rsid w:val="00B90351"/>
    <w:rsid w:val="00B92638"/>
    <w:rsid w:val="00B95EC5"/>
    <w:rsid w:val="00B96AA1"/>
    <w:rsid w:val="00BA56D2"/>
    <w:rsid w:val="00BA7DF1"/>
    <w:rsid w:val="00BD773C"/>
    <w:rsid w:val="00BE185C"/>
    <w:rsid w:val="00BF05EE"/>
    <w:rsid w:val="00BF7A15"/>
    <w:rsid w:val="00C12AAA"/>
    <w:rsid w:val="00C20939"/>
    <w:rsid w:val="00C329D7"/>
    <w:rsid w:val="00C33C51"/>
    <w:rsid w:val="00C41DA8"/>
    <w:rsid w:val="00C72A39"/>
    <w:rsid w:val="00C90570"/>
    <w:rsid w:val="00CA34DC"/>
    <w:rsid w:val="00CA656B"/>
    <w:rsid w:val="00CB23DC"/>
    <w:rsid w:val="00CB712D"/>
    <w:rsid w:val="00CC790B"/>
    <w:rsid w:val="00CD1A2D"/>
    <w:rsid w:val="00D14587"/>
    <w:rsid w:val="00D15AE6"/>
    <w:rsid w:val="00D160DD"/>
    <w:rsid w:val="00D174BC"/>
    <w:rsid w:val="00D22212"/>
    <w:rsid w:val="00D275C6"/>
    <w:rsid w:val="00D405C9"/>
    <w:rsid w:val="00D415CD"/>
    <w:rsid w:val="00D51B8D"/>
    <w:rsid w:val="00D648D5"/>
    <w:rsid w:val="00D64B85"/>
    <w:rsid w:val="00D64F19"/>
    <w:rsid w:val="00D828E5"/>
    <w:rsid w:val="00D82BEB"/>
    <w:rsid w:val="00DA0B27"/>
    <w:rsid w:val="00DB1DCD"/>
    <w:rsid w:val="00E015B8"/>
    <w:rsid w:val="00E1012A"/>
    <w:rsid w:val="00E12871"/>
    <w:rsid w:val="00E12AE5"/>
    <w:rsid w:val="00E3458B"/>
    <w:rsid w:val="00E416AC"/>
    <w:rsid w:val="00E41BC2"/>
    <w:rsid w:val="00E52B61"/>
    <w:rsid w:val="00E6061E"/>
    <w:rsid w:val="00E61B66"/>
    <w:rsid w:val="00E658ED"/>
    <w:rsid w:val="00E81328"/>
    <w:rsid w:val="00EB1624"/>
    <w:rsid w:val="00EC677D"/>
    <w:rsid w:val="00EC74B4"/>
    <w:rsid w:val="00EC7512"/>
    <w:rsid w:val="00ED2052"/>
    <w:rsid w:val="00ED2736"/>
    <w:rsid w:val="00ED6F41"/>
    <w:rsid w:val="00ED6F46"/>
    <w:rsid w:val="00EE16F0"/>
    <w:rsid w:val="00EE431D"/>
    <w:rsid w:val="00EE4EC4"/>
    <w:rsid w:val="00EE55F0"/>
    <w:rsid w:val="00F02EAC"/>
    <w:rsid w:val="00F1003D"/>
    <w:rsid w:val="00F512A6"/>
    <w:rsid w:val="00F633A6"/>
    <w:rsid w:val="00F664DF"/>
    <w:rsid w:val="00F93513"/>
    <w:rsid w:val="00FB1CD6"/>
    <w:rsid w:val="00FC7A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8DFE91"/>
  <w15:docId w15:val="{A354109B-2412-4A30-8048-74758DB3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99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4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link w:val="Titre2Car"/>
    <w:autoRedefine/>
    <w:qFormat/>
    <w:rsid w:val="00AA4393"/>
    <w:pPr>
      <w:keepNext/>
      <w:numPr>
        <w:ilvl w:val="1"/>
        <w:numId w:val="4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E12871"/>
    <w:pPr>
      <w:keepNext/>
      <w:numPr>
        <w:ilvl w:val="2"/>
        <w:numId w:val="4"/>
      </w:numPr>
      <w:spacing w:before="120" w:after="120"/>
      <w:ind w:left="680"/>
      <w:outlineLvl w:val="2"/>
    </w:pPr>
    <w:rPr>
      <w:rFonts w:asciiTheme="majorHAnsi" w:hAnsiTheme="majorHAnsi" w:cs="Arial"/>
      <w:b/>
      <w:bCs/>
      <w:sz w:val="30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uiPriority w:val="22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6E2978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5B5B2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sid w:val="005B5B2B"/>
    <w:rPr>
      <w:color w:val="800080" w:themeColor="followedHyperlink"/>
      <w:u w:val="single"/>
    </w:rPr>
  </w:style>
  <w:style w:type="character" w:customStyle="1" w:styleId="Titre2Car">
    <w:name w:val="Titre 2 Car"/>
    <w:basedOn w:val="Policepardfaut"/>
    <w:link w:val="Titre2"/>
    <w:rsid w:val="00E12871"/>
    <w:rPr>
      <w:rFonts w:asciiTheme="majorHAnsi" w:hAnsiTheme="majorHAnsi" w:cs="Arial"/>
      <w:b/>
      <w:bCs/>
      <w:iCs/>
      <w:sz w:val="28"/>
      <w:szCs w:val="28"/>
    </w:rPr>
  </w:style>
  <w:style w:type="table" w:styleId="Tableausimple1">
    <w:name w:val="Plain Table 1"/>
    <w:basedOn w:val="TableauNormal"/>
    <w:uiPriority w:val="99"/>
    <w:rsid w:val="00E12871"/>
    <w:rPr>
      <w:rFonts w:eastAsiaTheme="minorEastAsia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rsid w:val="00C41DA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ging.todo-app.etml.ch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users/Josefnademo/projects/7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v23aha\Documents\GitHub\Todo-DevOps-Test\Doc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99F57F4D89D439F52EDCD0CED316B" ma:contentTypeVersion="7" ma:contentTypeDescription="Crée un document." ma:contentTypeScope="" ma:versionID="7f146099027e1b74c82fbe61e090590b">
  <xsd:schema xmlns:xsd="http://www.w3.org/2001/XMLSchema" xmlns:xs="http://www.w3.org/2001/XMLSchema" xmlns:p="http://schemas.microsoft.com/office/2006/metadata/properties" xmlns:ns2="6b19550a-bdc3-4796-8096-c6911560d534" targetNamespace="http://schemas.microsoft.com/office/2006/metadata/properties" ma:root="true" ma:fieldsID="7044bf5f632aa66a3f32a70d04b92caa" ns2:_="">
    <xsd:import namespace="6b19550a-bdc3-4796-8096-c6911560d5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550a-bdc3-4796-8096-c6911560d5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ED066B-A5C4-4F00-9682-79C6BF6A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550a-bdc3-4796-8096-c6911560d5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195</TotalTime>
  <Pages>14</Pages>
  <Words>2910</Words>
  <Characters>16011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18884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Mathieu Bamert</dc:creator>
  <cp:lastModifiedBy>Yosef Nademo</cp:lastModifiedBy>
  <cp:revision>95</cp:revision>
  <cp:lastPrinted>2009-09-04T13:21:00Z</cp:lastPrinted>
  <dcterms:created xsi:type="dcterms:W3CDTF">2025-11-24T09:01:00Z</dcterms:created>
  <dcterms:modified xsi:type="dcterms:W3CDTF">2025-12-04T16:07:00Z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0x010100FBB99F57F4D89D439F52EDCD0CED316B</vt:lpwstr>
  </property>
</Properties>
</file>