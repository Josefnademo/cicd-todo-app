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0FA5A" w14:textId="5BD69348" w:rsidR="007F30AE" w:rsidRPr="000E7483" w:rsidRDefault="006E13B7" w:rsidP="006E13B7">
      <w:pPr>
        <w:pStyle w:val="Titre"/>
      </w:pPr>
      <w:r w:rsidRPr="006E13B7">
        <w:t xml:space="preserve">324 – </w:t>
      </w:r>
      <w:proofErr w:type="spellStart"/>
      <w:r w:rsidRPr="006E13B7">
        <w:t>P_DevOps</w:t>
      </w:r>
      <w:proofErr w:type="spellEnd"/>
    </w:p>
    <w:p w14:paraId="3891338D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414C6475" wp14:editId="2AB6A244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36E6E" w14:textId="77777777"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14:paraId="2860535F" w14:textId="480C94A7" w:rsidR="007F30AE" w:rsidRPr="006E13B7" w:rsidRDefault="006E13B7" w:rsidP="000E7483">
      <w:pPr>
        <w:spacing w:before="2000"/>
        <w:jc w:val="center"/>
      </w:pPr>
      <w:r w:rsidRPr="006E13B7">
        <w:t xml:space="preserve">Mathieu Bamert, </w:t>
      </w:r>
      <w:proofErr w:type="spellStart"/>
      <w:r w:rsidRPr="006E13B7">
        <w:t>Yosef</w:t>
      </w:r>
      <w:proofErr w:type="spellEnd"/>
      <w:r w:rsidRPr="006E13B7">
        <w:t xml:space="preserve"> </w:t>
      </w:r>
      <w:proofErr w:type="spellStart"/>
      <w:r w:rsidRPr="006E13B7">
        <w:t>Nademo</w:t>
      </w:r>
      <w:proofErr w:type="spellEnd"/>
      <w:r w:rsidRPr="006E13B7">
        <w:t xml:space="preserve"> – CID 3b</w:t>
      </w:r>
    </w:p>
    <w:p w14:paraId="126B1C16" w14:textId="54191AA0" w:rsidR="007F30AE" w:rsidRPr="000E7483" w:rsidRDefault="006E13B7" w:rsidP="000E7483">
      <w:pPr>
        <w:jc w:val="center"/>
      </w:pPr>
      <w:r>
        <w:t>Lausanne Vennes</w:t>
      </w:r>
    </w:p>
    <w:p w14:paraId="322130CA" w14:textId="6382F9D1" w:rsidR="007F30AE" w:rsidRPr="000E7483" w:rsidRDefault="006E13B7" w:rsidP="000E7483">
      <w:pPr>
        <w:jc w:val="center"/>
      </w:pPr>
      <w:r>
        <w:t>24p</w:t>
      </w:r>
    </w:p>
    <w:p w14:paraId="3E598315" w14:textId="52C046E9" w:rsidR="007F30AE" w:rsidRPr="000E7483" w:rsidRDefault="006E13B7" w:rsidP="000E7483">
      <w:pPr>
        <w:jc w:val="center"/>
      </w:pPr>
      <w:r>
        <w:t>Pascal Piot</w:t>
      </w:r>
    </w:p>
    <w:p w14:paraId="0B06A455" w14:textId="2575B787" w:rsidR="007F30AE" w:rsidRPr="000E7483" w:rsidRDefault="007F30AE" w:rsidP="000E7483">
      <w:pPr>
        <w:jc w:val="center"/>
      </w:pPr>
    </w:p>
    <w:p w14:paraId="18DB1358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0305521B" w14:textId="1951F57E" w:rsidR="00252C4D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5238004" w:history="1">
        <w:r w:rsidR="00252C4D" w:rsidRPr="000B00F1">
          <w:rPr>
            <w:rStyle w:val="Lienhypertexte"/>
            <w:noProof/>
          </w:rPr>
          <w:t>1</w:t>
        </w:r>
        <w:r w:rsidR="00252C4D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252C4D" w:rsidRPr="000B00F1">
          <w:rPr>
            <w:rStyle w:val="Lienhypertexte"/>
            <w:noProof/>
          </w:rPr>
          <w:t>Spécifications</w:t>
        </w:r>
        <w:r w:rsidR="00252C4D">
          <w:rPr>
            <w:noProof/>
            <w:webHidden/>
          </w:rPr>
          <w:tab/>
        </w:r>
        <w:r w:rsidR="00252C4D">
          <w:rPr>
            <w:noProof/>
            <w:webHidden/>
          </w:rPr>
          <w:fldChar w:fldCharType="begin"/>
        </w:r>
        <w:r w:rsidR="00252C4D">
          <w:rPr>
            <w:noProof/>
            <w:webHidden/>
          </w:rPr>
          <w:instrText xml:space="preserve"> PAGEREF _Toc215238004 \h </w:instrText>
        </w:r>
        <w:r w:rsidR="00252C4D">
          <w:rPr>
            <w:noProof/>
            <w:webHidden/>
          </w:rPr>
        </w:r>
        <w:r w:rsidR="00252C4D">
          <w:rPr>
            <w:noProof/>
            <w:webHidden/>
          </w:rPr>
          <w:fldChar w:fldCharType="separate"/>
        </w:r>
        <w:r w:rsidR="00252C4D">
          <w:rPr>
            <w:noProof/>
            <w:webHidden/>
          </w:rPr>
          <w:t>3</w:t>
        </w:r>
        <w:r w:rsidR="00252C4D">
          <w:rPr>
            <w:noProof/>
            <w:webHidden/>
          </w:rPr>
          <w:fldChar w:fldCharType="end"/>
        </w:r>
      </w:hyperlink>
    </w:p>
    <w:p w14:paraId="7E2B8FCD" w14:textId="702F12C8" w:rsidR="00252C4D" w:rsidRDefault="00252C4D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238005" w:history="1">
        <w:r w:rsidRPr="000B00F1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389BF1" w14:textId="160F3765" w:rsidR="00252C4D" w:rsidRDefault="00252C4D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238006" w:history="1">
        <w:r w:rsidRPr="000B00F1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C34FAE" w14:textId="04FF39DB" w:rsidR="00252C4D" w:rsidRDefault="00252C4D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238007" w:history="1">
        <w:r w:rsidRPr="000B00F1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D4ABF8" w14:textId="5071EDFD" w:rsidR="00252C4D" w:rsidRDefault="00252C4D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238008" w:history="1">
        <w:r w:rsidRPr="000B00F1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D5EFD5" w14:textId="445659D0" w:rsidR="00252C4D" w:rsidRDefault="00252C4D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238009" w:history="1">
        <w:r w:rsidRPr="000B00F1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Description des actions nécessaires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5E94B3" w14:textId="044F18A1" w:rsidR="00252C4D" w:rsidRDefault="00252C4D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238010" w:history="1">
        <w:r w:rsidRPr="000B00F1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Description des étapes du workflow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7B5419" w14:textId="1FF8A538" w:rsidR="00252C4D" w:rsidRDefault="00252C4D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238011" w:history="1">
        <w:r w:rsidRPr="000B00F1">
          <w:rPr>
            <w:rStyle w:val="Lienhypertexte"/>
            <w:noProof/>
            <w:lang w:val="en-US"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  <w:lang w:val="en-US"/>
          </w:rPr>
          <w:t>Schéma initial su workflow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55F7FB" w14:textId="7490A0C1" w:rsidR="00252C4D" w:rsidRDefault="00252C4D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238012" w:history="1">
        <w:r w:rsidRPr="000B00F1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Rapport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173B29" w14:textId="5C443947" w:rsidR="00252C4D" w:rsidRDefault="00252C4D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238013" w:history="1">
        <w:r w:rsidRPr="000B00F1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schéma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459212" w14:textId="47CC4641" w:rsidR="00252C4D" w:rsidRDefault="00252C4D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238014" w:history="1">
        <w:r w:rsidRPr="000B00F1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explication sur l’usage de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01B83F" w14:textId="12B1DAC3" w:rsidR="00252C4D" w:rsidRDefault="00252C4D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238015" w:history="1">
        <w:r w:rsidRPr="000B00F1">
          <w:rPr>
            <w:rStyle w:val="Lienhypertexte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B00F1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0DF2C7" w14:textId="59061E8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17277D1C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215238004"/>
      <w:r w:rsidRPr="00932149">
        <w:lastRenderedPageBreak/>
        <w:t>Spécifications</w:t>
      </w:r>
      <w:bookmarkEnd w:id="0"/>
      <w:bookmarkEnd w:id="1"/>
      <w:bookmarkEnd w:id="2"/>
    </w:p>
    <w:p w14:paraId="60F75337" w14:textId="77777777" w:rsidR="008E53F9" w:rsidRPr="008E53F9" w:rsidRDefault="008E53F9" w:rsidP="008E53F9">
      <w:pPr>
        <w:pStyle w:val="Corpsdetexte"/>
      </w:pPr>
    </w:p>
    <w:p w14:paraId="0B406017" w14:textId="77777777" w:rsidR="00D160DD" w:rsidRDefault="00753A51" w:rsidP="008E53F9">
      <w:pPr>
        <w:pStyle w:val="Titre2"/>
      </w:pPr>
      <w:bookmarkStart w:id="3" w:name="_Toc532179969"/>
      <w:bookmarkStart w:id="4" w:name="_Toc165969639"/>
      <w:bookmarkStart w:id="5" w:name="_Toc215238005"/>
      <w:r>
        <w:t>T</w:t>
      </w:r>
      <w:r w:rsidR="00902523">
        <w:t>itr</w:t>
      </w:r>
      <w:r w:rsidR="0015167D">
        <w:t>e</w:t>
      </w:r>
      <w:bookmarkEnd w:id="5"/>
    </w:p>
    <w:p w14:paraId="3FB3168A" w14:textId="36436AFD" w:rsidR="0015167D" w:rsidRPr="0015167D" w:rsidRDefault="00E82EB4" w:rsidP="0015167D">
      <w:pPr>
        <w:pStyle w:val="Retraitcorpsdetexte"/>
      </w:pPr>
      <w:proofErr w:type="spellStart"/>
      <w:r w:rsidRPr="00E82EB4">
        <w:t>P_DevOps</w:t>
      </w:r>
      <w:proofErr w:type="spellEnd"/>
      <w:r w:rsidRPr="00E82EB4">
        <w:t xml:space="preserve"> 324</w:t>
      </w:r>
    </w:p>
    <w:p w14:paraId="16F39FBC" w14:textId="77777777" w:rsidR="0015167D" w:rsidRPr="00F664DF" w:rsidRDefault="0015167D" w:rsidP="0015167D">
      <w:pPr>
        <w:pStyle w:val="Retraitcorpsdetexte"/>
      </w:pPr>
    </w:p>
    <w:p w14:paraId="1B439DFB" w14:textId="77777777" w:rsidR="00753A51" w:rsidRDefault="00902523" w:rsidP="008E53F9">
      <w:pPr>
        <w:pStyle w:val="Titre2"/>
      </w:pPr>
      <w:bookmarkStart w:id="6" w:name="_Toc215238006"/>
      <w:r>
        <w:t>Description</w:t>
      </w:r>
      <w:bookmarkEnd w:id="6"/>
    </w:p>
    <w:p w14:paraId="6EA55A00" w14:textId="77777777" w:rsidR="00E82EB4" w:rsidRDefault="00E82EB4" w:rsidP="00E82EB4">
      <w:pPr>
        <w:ind w:left="426" w:firstLine="708"/>
      </w:pPr>
      <w:r>
        <w:t xml:space="preserve">Mise en place d’un CI/CD </w:t>
      </w:r>
    </w:p>
    <w:p w14:paraId="53C80C7D" w14:textId="77777777" w:rsidR="0015167D" w:rsidRPr="00F664DF" w:rsidRDefault="0015167D" w:rsidP="0015167D">
      <w:pPr>
        <w:pStyle w:val="Retraitcorpsdetexte"/>
      </w:pPr>
    </w:p>
    <w:p w14:paraId="3C9404BB" w14:textId="77777777" w:rsidR="00753A51" w:rsidRDefault="00902523" w:rsidP="008E53F9">
      <w:pPr>
        <w:pStyle w:val="Titre2"/>
      </w:pPr>
      <w:bookmarkStart w:id="7" w:name="_Toc215238007"/>
      <w:r>
        <w:t>Matériel et logiciels à disposition</w:t>
      </w:r>
      <w:bookmarkEnd w:id="7"/>
    </w:p>
    <w:p w14:paraId="6361571B" w14:textId="77777777" w:rsidR="00D164F6" w:rsidRPr="00D164F6" w:rsidRDefault="00D164F6" w:rsidP="00D164F6">
      <w:pPr>
        <w:pStyle w:val="Retraitcorpsdetexte"/>
      </w:pPr>
      <w:r w:rsidRPr="00D164F6">
        <w:t>• Un PC ETML</w:t>
      </w:r>
    </w:p>
    <w:p w14:paraId="28579062" w14:textId="77777777" w:rsidR="00D164F6" w:rsidRPr="00D164F6" w:rsidRDefault="00D164F6" w:rsidP="00D164F6">
      <w:pPr>
        <w:pStyle w:val="Retraitcorpsdetexte"/>
      </w:pPr>
      <w:r w:rsidRPr="00D164F6">
        <w:t>• Accès à Internet</w:t>
      </w:r>
    </w:p>
    <w:p w14:paraId="4C1FFA40" w14:textId="229B31A5" w:rsidR="00D164F6" w:rsidRPr="00D164F6" w:rsidRDefault="00D164F6" w:rsidP="00D164F6">
      <w:pPr>
        <w:pStyle w:val="Retraitcorpsdetexte"/>
      </w:pPr>
      <w:r w:rsidRPr="00D164F6">
        <w:t>• Journal de travail (selon les modalités</w:t>
      </w:r>
      <w:r>
        <w:t xml:space="preserve"> </w:t>
      </w:r>
      <w:r w:rsidRPr="00D164F6">
        <w:t>de votre enseignant)</w:t>
      </w:r>
    </w:p>
    <w:p w14:paraId="2C37CBB6" w14:textId="55907988" w:rsidR="00D164F6" w:rsidRPr="00D164F6" w:rsidRDefault="00D164F6" w:rsidP="00D164F6">
      <w:pPr>
        <w:pStyle w:val="Retraitcorpsdetexte"/>
      </w:pPr>
      <w:r w:rsidRPr="00D164F6">
        <w:t>• Un accès SSH sur une instance</w:t>
      </w:r>
      <w:r>
        <w:t xml:space="preserve"> </w:t>
      </w:r>
      <w:r w:rsidRPr="00D164F6">
        <w:t>Ubuntu</w:t>
      </w:r>
    </w:p>
    <w:p w14:paraId="738ED909" w14:textId="77777777" w:rsidR="00D164F6" w:rsidRPr="00D164F6" w:rsidRDefault="00D164F6" w:rsidP="00D164F6">
      <w:pPr>
        <w:pStyle w:val="Retraitcorpsdetexte"/>
      </w:pPr>
      <w:r w:rsidRPr="00D164F6">
        <w:t>• Un compte GitHub</w:t>
      </w:r>
    </w:p>
    <w:p w14:paraId="4ACC6692" w14:textId="4A292FE5" w:rsidR="00F664DF" w:rsidRPr="00F664DF" w:rsidRDefault="00D164F6" w:rsidP="00D164F6">
      <w:pPr>
        <w:pStyle w:val="Retraitcorpsdetexte"/>
      </w:pPr>
      <w:r w:rsidRPr="00D164F6">
        <w:t>• Visual Studio Code</w:t>
      </w:r>
    </w:p>
    <w:p w14:paraId="1E87BFE4" w14:textId="77777777" w:rsidR="00753A51" w:rsidRDefault="00753A51" w:rsidP="008E53F9">
      <w:pPr>
        <w:pStyle w:val="Titre2"/>
      </w:pPr>
      <w:bookmarkStart w:id="8" w:name="_Toc215238008"/>
      <w:r>
        <w:t>P</w:t>
      </w:r>
      <w:r w:rsidR="00902523">
        <w:t>rérequis</w:t>
      </w:r>
      <w:bookmarkEnd w:id="8"/>
    </w:p>
    <w:p w14:paraId="58D940EE" w14:textId="77777777" w:rsidR="0015167D" w:rsidRPr="0015167D" w:rsidRDefault="0015167D" w:rsidP="0015167D">
      <w:pPr>
        <w:pStyle w:val="Retraitcorpsdetexte"/>
      </w:pPr>
    </w:p>
    <w:p w14:paraId="6CA99649" w14:textId="77777777" w:rsidR="00D164F6" w:rsidRPr="00D164F6" w:rsidRDefault="00D164F6" w:rsidP="00D164F6">
      <w:pPr>
        <w:ind w:left="1134"/>
      </w:pPr>
      <w:r w:rsidRPr="00D164F6">
        <w:t>• Modules de programmation de base</w:t>
      </w:r>
    </w:p>
    <w:p w14:paraId="40F76D60" w14:textId="77777777" w:rsidR="00D164F6" w:rsidRPr="00D164F6" w:rsidRDefault="00D164F6" w:rsidP="00D164F6">
      <w:pPr>
        <w:ind w:left="1134"/>
      </w:pPr>
      <w:r w:rsidRPr="00D164F6">
        <w:t>• Modules de bases de données de base</w:t>
      </w:r>
    </w:p>
    <w:p w14:paraId="6F2BC347" w14:textId="77777777" w:rsidR="00D164F6" w:rsidRPr="00D164F6" w:rsidRDefault="00D164F6" w:rsidP="00D164F6">
      <w:pPr>
        <w:ind w:left="1134"/>
      </w:pPr>
      <w:r w:rsidRPr="00D164F6">
        <w:t>• ICT-450 en cours</w:t>
      </w:r>
    </w:p>
    <w:p w14:paraId="157157AA" w14:textId="7CEF7EF7" w:rsidR="0015167D" w:rsidRPr="00F664DF" w:rsidRDefault="00D164F6" w:rsidP="00D164F6">
      <w:pPr>
        <w:ind w:left="1134"/>
      </w:pPr>
      <w:r w:rsidRPr="00D164F6">
        <w:t>• ICT-324 en cours</w:t>
      </w:r>
    </w:p>
    <w:p w14:paraId="74CA72CB" w14:textId="5931B0E9" w:rsidR="007F30AE" w:rsidRPr="007F30AE" w:rsidRDefault="006E13B7" w:rsidP="008E53F9">
      <w:pPr>
        <w:pStyle w:val="Titre1"/>
      </w:pPr>
      <w:bookmarkStart w:id="9" w:name="_Toc215238009"/>
      <w:bookmarkEnd w:id="3"/>
      <w:bookmarkEnd w:id="4"/>
      <w:r>
        <w:t>Description des actions nécessaires</w:t>
      </w:r>
      <w:bookmarkEnd w:id="9"/>
    </w:p>
    <w:p w14:paraId="26FC3C35" w14:textId="6459DE98" w:rsidR="007F30AE" w:rsidRPr="007F30AE" w:rsidRDefault="006E13B7" w:rsidP="008E53F9">
      <w:pPr>
        <w:pStyle w:val="Titre1"/>
      </w:pPr>
      <w:bookmarkStart w:id="10" w:name="_Toc215238010"/>
      <w:r>
        <w:t>Description des étapes du workflow ci/cd</w:t>
      </w:r>
      <w:bookmarkEnd w:id="10"/>
    </w:p>
    <w:p w14:paraId="577E2BCE" w14:textId="7A8AED7C" w:rsidR="007F30AE" w:rsidRPr="006E13B7" w:rsidRDefault="006E13B7" w:rsidP="008E53F9">
      <w:pPr>
        <w:pStyle w:val="Titre1"/>
        <w:rPr>
          <w:lang w:val="en-US"/>
        </w:rPr>
      </w:pPr>
      <w:bookmarkStart w:id="11" w:name="_Toc215238011"/>
      <w:r w:rsidRPr="006E13B7">
        <w:rPr>
          <w:lang w:val="en-US"/>
        </w:rPr>
        <w:t>S</w:t>
      </w:r>
      <w:r>
        <w:rPr>
          <w:lang w:val="en-US"/>
        </w:rPr>
        <w:t>c</w:t>
      </w:r>
      <w:r w:rsidRPr="006E13B7">
        <w:rPr>
          <w:lang w:val="en-US"/>
        </w:rPr>
        <w:t>héma initial su workflow c</w:t>
      </w:r>
      <w:r>
        <w:rPr>
          <w:lang w:val="en-US"/>
        </w:rPr>
        <w:t>i/cd</w:t>
      </w:r>
      <w:bookmarkEnd w:id="11"/>
    </w:p>
    <w:p w14:paraId="78DC0F1C" w14:textId="58D26364" w:rsidR="007F30AE" w:rsidRPr="007F30AE" w:rsidRDefault="006E13B7" w:rsidP="008E53F9">
      <w:pPr>
        <w:pStyle w:val="Titre1"/>
      </w:pPr>
      <w:bookmarkStart w:id="12" w:name="_Toc215238012"/>
      <w:r>
        <w:t>Rapport de déploiement</w:t>
      </w:r>
      <w:bookmarkEnd w:id="12"/>
    </w:p>
    <w:p w14:paraId="717A3E3F" w14:textId="6F145843" w:rsidR="007F30AE" w:rsidRPr="007F30AE" w:rsidRDefault="006E13B7" w:rsidP="008E53F9">
      <w:pPr>
        <w:pStyle w:val="Titre1"/>
      </w:pPr>
      <w:bookmarkStart w:id="13" w:name="_Toc215238013"/>
      <w:r>
        <w:t>schéma ci/cd</w:t>
      </w:r>
      <w:bookmarkEnd w:id="13"/>
    </w:p>
    <w:p w14:paraId="46A99EF3" w14:textId="23263BB7" w:rsidR="007F30AE" w:rsidRPr="007F30AE" w:rsidRDefault="00D164F6" w:rsidP="008E53F9">
      <w:pPr>
        <w:pStyle w:val="Titre1"/>
      </w:pPr>
      <w:bookmarkStart w:id="14" w:name="_Toc215238014"/>
      <w:r>
        <w:t>explication sur l’usage de l’ia</w:t>
      </w:r>
      <w:bookmarkEnd w:id="14"/>
    </w:p>
    <w:p w14:paraId="2D4B6AC9" w14:textId="27C22F21" w:rsidR="007F30AE" w:rsidRPr="00920F4E" w:rsidRDefault="00D164F6" w:rsidP="00D164F6">
      <w:pPr>
        <w:pStyle w:val="Titre1"/>
      </w:pPr>
      <w:bookmarkStart w:id="15" w:name="_Toc215238015"/>
      <w:r>
        <w:t>Conclusion</w:t>
      </w:r>
      <w:bookmarkEnd w:id="15"/>
    </w:p>
    <w:sectPr w:rsidR="007F30AE" w:rsidRPr="00920F4E" w:rsidSect="00D160DD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A38CC" w14:textId="77777777" w:rsidR="00CA52D7" w:rsidRDefault="00CA52D7">
      <w:r>
        <w:separator/>
      </w:r>
    </w:p>
  </w:endnote>
  <w:endnote w:type="continuationSeparator" w:id="0">
    <w:p w14:paraId="21134079" w14:textId="77777777" w:rsidR="00CA52D7" w:rsidRDefault="00CA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8"/>
      <w:gridCol w:w="2607"/>
      <w:gridCol w:w="3025"/>
    </w:tblGrid>
    <w:tr w:rsidR="00AA4393" w:rsidRPr="00000197" w14:paraId="6F2B0D12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30961396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410C66" w:rsidRPr="00410C66">
              <w:rPr>
                <w:rFonts w:cs="Arial"/>
                <w:noProof/>
                <w:szCs w:val="16"/>
              </w:rPr>
              <w:t>Mathieu Bamert</w:t>
            </w:r>
          </w:fldSimple>
        </w:p>
        <w:p w14:paraId="087A3BA2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544E7D08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621F8B2C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410C66">
            <w:rPr>
              <w:rFonts w:cs="Arial"/>
              <w:noProof/>
              <w:szCs w:val="16"/>
            </w:rPr>
            <w:t>28.11.2025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64B63F7" w14:textId="77777777" w:rsidTr="00E52B61">
      <w:trPr>
        <w:jc w:val="center"/>
      </w:trPr>
      <w:tc>
        <w:tcPr>
          <w:tcW w:w="3510" w:type="dxa"/>
          <w:vAlign w:val="center"/>
        </w:tcPr>
        <w:p w14:paraId="61A14F91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04765A67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4B76C409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410C66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3FC2F6A2" w14:textId="77777777" w:rsidTr="00E52B61">
      <w:trPr>
        <w:jc w:val="center"/>
      </w:trPr>
      <w:tc>
        <w:tcPr>
          <w:tcW w:w="3510" w:type="dxa"/>
          <w:vAlign w:val="center"/>
        </w:tcPr>
        <w:p w14:paraId="3546B447" w14:textId="77777777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410C66" w:rsidRPr="00410C66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410C66">
            <w:rPr>
              <w:rFonts w:cs="Arial"/>
              <w:noProof/>
              <w:szCs w:val="16"/>
            </w:rPr>
            <w:t>00.00.0000 00:00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747ECE73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410C66" w:rsidRPr="00410C66">
              <w:rPr>
                <w:rFonts w:cs="Arial"/>
                <w:noProof/>
                <w:szCs w:val="16"/>
              </w:rPr>
              <w:t>Document2</w:t>
            </w:r>
          </w:fldSimple>
        </w:p>
      </w:tc>
    </w:tr>
  </w:tbl>
  <w:p w14:paraId="357C6B36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A22CE" w14:textId="77777777" w:rsidR="00CA52D7" w:rsidRDefault="00CA52D7">
      <w:r>
        <w:separator/>
      </w:r>
    </w:p>
  </w:footnote>
  <w:footnote w:type="continuationSeparator" w:id="0">
    <w:p w14:paraId="5807F68F" w14:textId="77777777" w:rsidR="00CA52D7" w:rsidRDefault="00CA5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04E68E9A" w14:textId="77777777">
      <w:trPr>
        <w:trHeight w:val="536"/>
        <w:jc w:val="center"/>
      </w:trPr>
      <w:tc>
        <w:tcPr>
          <w:tcW w:w="2445" w:type="dxa"/>
          <w:vAlign w:val="center"/>
        </w:tcPr>
        <w:p w14:paraId="4D421200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7AB97931" w14:textId="77777777" w:rsidR="00AA4393" w:rsidRPr="00B4738A" w:rsidRDefault="00AA4393" w:rsidP="00B4738A"/>
      </w:tc>
      <w:tc>
        <w:tcPr>
          <w:tcW w:w="2283" w:type="dxa"/>
          <w:vAlign w:val="center"/>
        </w:tcPr>
        <w:p w14:paraId="386B3BEC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02F78858" wp14:editId="6D3643B9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F95076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26317945">
    <w:abstractNumId w:val="11"/>
  </w:num>
  <w:num w:numId="2" w16cid:durableId="674234667">
    <w:abstractNumId w:val="18"/>
  </w:num>
  <w:num w:numId="3" w16cid:durableId="845053750">
    <w:abstractNumId w:val="15"/>
  </w:num>
  <w:num w:numId="4" w16cid:durableId="1548446490">
    <w:abstractNumId w:val="34"/>
  </w:num>
  <w:num w:numId="5" w16cid:durableId="935985473">
    <w:abstractNumId w:val="34"/>
  </w:num>
  <w:num w:numId="6" w16cid:durableId="1648172268">
    <w:abstractNumId w:val="15"/>
  </w:num>
  <w:num w:numId="7" w16cid:durableId="442262135">
    <w:abstractNumId w:val="15"/>
  </w:num>
  <w:num w:numId="8" w16cid:durableId="315189372">
    <w:abstractNumId w:val="15"/>
  </w:num>
  <w:num w:numId="9" w16cid:durableId="1687630377">
    <w:abstractNumId w:val="15"/>
  </w:num>
  <w:num w:numId="10" w16cid:durableId="1689988275">
    <w:abstractNumId w:val="34"/>
  </w:num>
  <w:num w:numId="11" w16cid:durableId="1448348171">
    <w:abstractNumId w:val="15"/>
  </w:num>
  <w:num w:numId="12" w16cid:durableId="903106457">
    <w:abstractNumId w:val="21"/>
  </w:num>
  <w:num w:numId="13" w16cid:durableId="2099516092">
    <w:abstractNumId w:val="20"/>
  </w:num>
  <w:num w:numId="14" w16cid:durableId="1371297162">
    <w:abstractNumId w:val="19"/>
  </w:num>
  <w:num w:numId="15" w16cid:durableId="661931375">
    <w:abstractNumId w:val="16"/>
  </w:num>
  <w:num w:numId="16" w16cid:durableId="1311136120">
    <w:abstractNumId w:val="31"/>
  </w:num>
  <w:num w:numId="17" w16cid:durableId="927615649">
    <w:abstractNumId w:val="26"/>
  </w:num>
  <w:num w:numId="18" w16cid:durableId="531455091">
    <w:abstractNumId w:val="39"/>
  </w:num>
  <w:num w:numId="19" w16cid:durableId="60060678">
    <w:abstractNumId w:val="37"/>
  </w:num>
  <w:num w:numId="20" w16cid:durableId="1034690375">
    <w:abstractNumId w:val="10"/>
  </w:num>
  <w:num w:numId="21" w16cid:durableId="3478083">
    <w:abstractNumId w:val="35"/>
  </w:num>
  <w:num w:numId="22" w16cid:durableId="520320369">
    <w:abstractNumId w:val="25"/>
  </w:num>
  <w:num w:numId="23" w16cid:durableId="464005151">
    <w:abstractNumId w:val="23"/>
  </w:num>
  <w:num w:numId="24" w16cid:durableId="652413483">
    <w:abstractNumId w:val="13"/>
  </w:num>
  <w:num w:numId="25" w16cid:durableId="1486429258">
    <w:abstractNumId w:val="17"/>
  </w:num>
  <w:num w:numId="26" w16cid:durableId="1276906749">
    <w:abstractNumId w:val="12"/>
  </w:num>
  <w:num w:numId="27" w16cid:durableId="1332101282">
    <w:abstractNumId w:val="30"/>
  </w:num>
  <w:num w:numId="28" w16cid:durableId="1842505344">
    <w:abstractNumId w:val="33"/>
  </w:num>
  <w:num w:numId="29" w16cid:durableId="1794522678">
    <w:abstractNumId w:val="28"/>
  </w:num>
  <w:num w:numId="30" w16cid:durableId="1699963530">
    <w:abstractNumId w:val="29"/>
  </w:num>
  <w:num w:numId="31" w16cid:durableId="1802841479">
    <w:abstractNumId w:val="36"/>
  </w:num>
  <w:num w:numId="32" w16cid:durableId="1790930312">
    <w:abstractNumId w:val="8"/>
  </w:num>
  <w:num w:numId="33" w16cid:durableId="705759714">
    <w:abstractNumId w:val="3"/>
  </w:num>
  <w:num w:numId="34" w16cid:durableId="1385908634">
    <w:abstractNumId w:val="2"/>
  </w:num>
  <w:num w:numId="35" w16cid:durableId="1082680148">
    <w:abstractNumId w:val="1"/>
  </w:num>
  <w:num w:numId="36" w16cid:durableId="474833733">
    <w:abstractNumId w:val="0"/>
  </w:num>
  <w:num w:numId="37" w16cid:durableId="1572502718">
    <w:abstractNumId w:val="9"/>
  </w:num>
  <w:num w:numId="38" w16cid:durableId="614335960">
    <w:abstractNumId w:val="7"/>
  </w:num>
  <w:num w:numId="39" w16cid:durableId="743529056">
    <w:abstractNumId w:val="6"/>
  </w:num>
  <w:num w:numId="40" w16cid:durableId="1588339790">
    <w:abstractNumId w:val="5"/>
  </w:num>
  <w:num w:numId="41" w16cid:durableId="1678344095">
    <w:abstractNumId w:val="4"/>
  </w:num>
  <w:num w:numId="42" w16cid:durableId="70584008">
    <w:abstractNumId w:val="27"/>
  </w:num>
  <w:num w:numId="43" w16cid:durableId="1636793453">
    <w:abstractNumId w:val="24"/>
  </w:num>
  <w:num w:numId="44" w16cid:durableId="1069962280">
    <w:abstractNumId w:val="38"/>
  </w:num>
  <w:num w:numId="45" w16cid:durableId="236980851">
    <w:abstractNumId w:val="14"/>
  </w:num>
  <w:num w:numId="46" w16cid:durableId="926694258">
    <w:abstractNumId w:val="22"/>
  </w:num>
  <w:num w:numId="47" w16cid:durableId="866062603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66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52C4D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7071E"/>
    <w:rsid w:val="003E018B"/>
    <w:rsid w:val="003E32B9"/>
    <w:rsid w:val="003F1870"/>
    <w:rsid w:val="00407333"/>
    <w:rsid w:val="0040782E"/>
    <w:rsid w:val="00410C66"/>
    <w:rsid w:val="004202D8"/>
    <w:rsid w:val="004206A2"/>
    <w:rsid w:val="0043666E"/>
    <w:rsid w:val="00436B90"/>
    <w:rsid w:val="00454074"/>
    <w:rsid w:val="004C6BBA"/>
    <w:rsid w:val="004D08EE"/>
    <w:rsid w:val="004D5266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13B7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3107E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3FA6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90570"/>
    <w:rsid w:val="00CA52D7"/>
    <w:rsid w:val="00CB712D"/>
    <w:rsid w:val="00CD1A2D"/>
    <w:rsid w:val="00D14587"/>
    <w:rsid w:val="00D15AE6"/>
    <w:rsid w:val="00D160DD"/>
    <w:rsid w:val="00D164F6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82EB4"/>
    <w:rsid w:val="00EC677D"/>
    <w:rsid w:val="00ED6F41"/>
    <w:rsid w:val="00ED6F46"/>
    <w:rsid w:val="00EE16F0"/>
    <w:rsid w:val="00EE431D"/>
    <w:rsid w:val="00EE4EC4"/>
    <w:rsid w:val="00EE55F0"/>
    <w:rsid w:val="00F1003D"/>
    <w:rsid w:val="00F512A6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9E1F83E"/>
  <w15:docId w15:val="{372F4244-B127-452F-AC79-9E9F4C393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23aha\Documents\GitHub\cicd-todo-app\Doc\m-proj-rapport%201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99F57F4D89D439F52EDCD0CED316B" ma:contentTypeVersion="7" ma:contentTypeDescription="Crée un document." ma:contentTypeScope="" ma:versionID="7f146099027e1b74c82fbe61e090590b">
  <xsd:schema xmlns:xsd="http://www.w3.org/2001/XMLSchema" xmlns:xs="http://www.w3.org/2001/XMLSchema" xmlns:p="http://schemas.microsoft.com/office/2006/metadata/properties" xmlns:ns2="6b19550a-bdc3-4796-8096-c6911560d534" targetNamespace="http://schemas.microsoft.com/office/2006/metadata/properties" ma:root="true" ma:fieldsID="7044bf5f632aa66a3f32a70d04b92caa" ns2:_="">
    <xsd:import namespace="6b19550a-bdc3-4796-8096-c6911560d5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550a-bdc3-4796-8096-c6911560d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ED066B-A5C4-4F00-9682-79C6BF6A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550a-bdc3-4796-8096-c6911560d5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 1.dotx</Template>
  <TotalTime>19</TotalTime>
  <Pages>3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1866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Mathieu Bamert</dc:creator>
  <cp:lastModifiedBy>Mathieu Bamert</cp:lastModifiedBy>
  <cp:revision>4</cp:revision>
  <cp:lastPrinted>2009-09-04T13:21:00Z</cp:lastPrinted>
  <dcterms:created xsi:type="dcterms:W3CDTF">2025-11-28T14:41:00Z</dcterms:created>
  <dcterms:modified xsi:type="dcterms:W3CDTF">2025-11-28T15:00:00Z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0x010100FBB99F57F4D89D439F52EDCD0CED316B</vt:lpwstr>
  </property>
</Properties>
</file>